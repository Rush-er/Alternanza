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4E90C" w14:textId="78E26531" w:rsidR="003C1E78" w:rsidRDefault="005735CD" w:rsidP="00A36FC5">
      <w:pPr>
        <w:pStyle w:val="Informazionidicontatto"/>
      </w:pPr>
      <w:r>
        <w:rPr>
          <w:noProof/>
        </w:rPr>
        <w:drawing>
          <wp:anchor distT="0" distB="0" distL="114300" distR="114300" simplePos="0" relativeHeight="251695104" behindDoc="0" locked="0" layoutInCell="1" allowOverlap="1" wp14:anchorId="1DD44335" wp14:editId="0E78A8EB">
            <wp:simplePos x="0" y="0"/>
            <wp:positionH relativeFrom="page">
              <wp:align>center</wp:align>
            </wp:positionH>
            <wp:positionV relativeFrom="paragraph">
              <wp:posOffset>0</wp:posOffset>
            </wp:positionV>
            <wp:extent cx="6270011" cy="41814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nza titolo-1 [Recuperato].png"/>
                    <pic:cNvPicPr/>
                  </pic:nvPicPr>
                  <pic:blipFill>
                    <a:blip r:embed="rId8"/>
                    <a:stretch>
                      <a:fillRect/>
                    </a:stretch>
                  </pic:blipFill>
                  <pic:spPr>
                    <a:xfrm>
                      <a:off x="0" y="0"/>
                      <a:ext cx="6270011" cy="4181475"/>
                    </a:xfrm>
                    <a:prstGeom prst="rect">
                      <a:avLst/>
                    </a:prstGeom>
                  </pic:spPr>
                </pic:pic>
              </a:graphicData>
            </a:graphic>
            <wp14:sizeRelH relativeFrom="page">
              <wp14:pctWidth>0</wp14:pctWidth>
            </wp14:sizeRelH>
            <wp14:sizeRelV relativeFrom="page">
              <wp14:pctHeight>0</wp14:pctHeight>
            </wp14:sizeRelV>
          </wp:anchor>
        </w:drawing>
      </w:r>
    </w:p>
    <w:p w14:paraId="12DD2789" w14:textId="1E7E9337" w:rsidR="00A36FC5" w:rsidRDefault="00A36FC5" w:rsidP="003C1E78">
      <w:pPr>
        <w:pStyle w:val="Informazionidicontatto"/>
      </w:pPr>
    </w:p>
    <w:p w14:paraId="494272C2" w14:textId="77777777" w:rsidR="00A36FC5" w:rsidRDefault="00A36FC5" w:rsidP="003C1E78">
      <w:pPr>
        <w:pStyle w:val="Informazionidicontatto"/>
      </w:pPr>
    </w:p>
    <w:p w14:paraId="15395AF7" w14:textId="77777777" w:rsidR="00A36FC5" w:rsidRDefault="00A36FC5" w:rsidP="003C1E78">
      <w:pPr>
        <w:pStyle w:val="Informazionidicontatto"/>
      </w:pPr>
    </w:p>
    <w:p w14:paraId="54636B14" w14:textId="77777777" w:rsidR="00A36FC5" w:rsidRDefault="00A36FC5" w:rsidP="003C1E78">
      <w:pPr>
        <w:pStyle w:val="Informazionidicontatto"/>
      </w:pPr>
    </w:p>
    <w:p w14:paraId="050FC4B2" w14:textId="77777777" w:rsidR="00A36FC5" w:rsidRDefault="00A36FC5" w:rsidP="003C1E78">
      <w:pPr>
        <w:pStyle w:val="Informazionidicontatto"/>
      </w:pPr>
    </w:p>
    <w:p w14:paraId="48F99FC1" w14:textId="77777777" w:rsidR="00A36FC5" w:rsidRDefault="00A36FC5" w:rsidP="00E72942">
      <w:pPr>
        <w:pStyle w:val="Informazionidicontatto"/>
        <w:ind w:left="0"/>
      </w:pPr>
    </w:p>
    <w:p w14:paraId="2B7286B5" w14:textId="77777777" w:rsidR="00A36FC5" w:rsidRDefault="00A36FC5" w:rsidP="003C1E78">
      <w:pPr>
        <w:pStyle w:val="Informazionidicontatto"/>
      </w:pPr>
    </w:p>
    <w:p w14:paraId="5F970CD4" w14:textId="77777777" w:rsidR="00E72942" w:rsidRPr="005735CD" w:rsidRDefault="00E72942" w:rsidP="00E72942">
      <w:pPr>
        <w:pStyle w:val="Titolo"/>
        <w:spacing w:line="276" w:lineRule="auto"/>
        <w:ind w:left="0"/>
        <w:rPr>
          <w:color w:val="003760" w:themeColor="accent6" w:themeShade="80"/>
          <w:sz w:val="90"/>
          <w:szCs w:val="90"/>
        </w:rPr>
      </w:pPr>
      <w:r w:rsidRPr="005735CD">
        <w:rPr>
          <w:color w:val="003760" w:themeColor="accent6" w:themeShade="80"/>
          <w:sz w:val="90"/>
          <w:szCs w:val="90"/>
        </w:rPr>
        <w:t>Relazione ASL</w:t>
      </w:r>
    </w:p>
    <w:p w14:paraId="40D417B4" w14:textId="77777777" w:rsidR="00E72942" w:rsidRDefault="00E72942" w:rsidP="00E72942">
      <w:pPr>
        <w:pStyle w:val="Titolo"/>
        <w:spacing w:line="276" w:lineRule="auto"/>
        <w:ind w:left="0"/>
        <w:rPr>
          <w:sz w:val="40"/>
        </w:rPr>
      </w:pPr>
    </w:p>
    <w:p w14:paraId="239E2371" w14:textId="77777777" w:rsidR="00E72942" w:rsidRDefault="00E72942" w:rsidP="00E72942">
      <w:pPr>
        <w:pStyle w:val="Titolo"/>
        <w:spacing w:line="276" w:lineRule="auto"/>
        <w:ind w:left="0"/>
        <w:rPr>
          <w:sz w:val="40"/>
        </w:rPr>
      </w:pPr>
      <w:r w:rsidRPr="009818FE">
        <w:rPr>
          <w:sz w:val="40"/>
        </w:rPr>
        <w:t>ITT “Barsanti”</w:t>
      </w:r>
    </w:p>
    <w:p w14:paraId="04C271BB" w14:textId="77777777" w:rsidR="00E72942" w:rsidRDefault="00E72942" w:rsidP="00E72942">
      <w:pPr>
        <w:pStyle w:val="Titolo"/>
        <w:spacing w:line="276" w:lineRule="auto"/>
        <w:ind w:left="0"/>
        <w:rPr>
          <w:sz w:val="40"/>
        </w:rPr>
      </w:pPr>
      <w:r w:rsidRPr="009818FE">
        <w:rPr>
          <w:sz w:val="40"/>
        </w:rPr>
        <w:t>Bluewind s.r.l.</w:t>
      </w:r>
    </w:p>
    <w:p w14:paraId="3291D7F2" w14:textId="77777777" w:rsidR="00E72942" w:rsidRDefault="00E72942" w:rsidP="00E72942">
      <w:pPr>
        <w:pStyle w:val="Titolo"/>
        <w:spacing w:line="276" w:lineRule="auto"/>
        <w:ind w:left="0"/>
        <w:rPr>
          <w:sz w:val="40"/>
        </w:rPr>
      </w:pPr>
      <w:r>
        <w:rPr>
          <w:sz w:val="40"/>
        </w:rPr>
        <w:t>Stocco Matis</w:t>
      </w:r>
    </w:p>
    <w:p w14:paraId="20161D8E" w14:textId="2DDC4A8B" w:rsidR="00A36FC5" w:rsidRDefault="00E72942" w:rsidP="004531B4">
      <w:pPr>
        <w:pStyle w:val="Titolo"/>
        <w:tabs>
          <w:tab w:val="left" w:pos="5475"/>
        </w:tabs>
        <w:spacing w:line="276" w:lineRule="auto"/>
        <w:ind w:left="0"/>
        <w:rPr>
          <w:sz w:val="40"/>
        </w:rPr>
      </w:pPr>
      <w:r w:rsidRPr="009818FE">
        <w:rPr>
          <w:sz w:val="40"/>
        </w:rPr>
        <w:t>A.S. 201</w:t>
      </w:r>
      <w:r>
        <w:rPr>
          <w:sz w:val="40"/>
        </w:rPr>
        <w:t>8</w:t>
      </w:r>
      <w:r w:rsidRPr="009818FE">
        <w:rPr>
          <w:sz w:val="40"/>
        </w:rPr>
        <w:t>/201</w:t>
      </w:r>
      <w:r w:rsidR="0009425D">
        <w:rPr>
          <w:sz w:val="40"/>
        </w:rPr>
        <w:t>9</w:t>
      </w:r>
      <w:r w:rsidR="004531B4">
        <w:rPr>
          <w:sz w:val="40"/>
        </w:rPr>
        <w:tab/>
      </w:r>
    </w:p>
    <w:sdt>
      <w:sdtPr>
        <w:rPr>
          <w:rFonts w:asciiTheme="minorHAnsi" w:eastAsiaTheme="minorEastAsia" w:hAnsiTheme="minorHAnsi" w:cstheme="minorBidi"/>
          <w:b w:val="0"/>
          <w:bCs w:val="0"/>
          <w:caps w:val="0"/>
          <w:color w:val="auto"/>
        </w:rPr>
        <w:id w:val="-87154080"/>
        <w:docPartObj>
          <w:docPartGallery w:val="Table of Contents"/>
          <w:docPartUnique/>
        </w:docPartObj>
      </w:sdtPr>
      <w:sdtEndPr>
        <w:rPr>
          <w:sz w:val="28"/>
          <w:szCs w:val="28"/>
        </w:rPr>
      </w:sdtEndPr>
      <w:sdtContent>
        <w:p w14:paraId="0B78A4BC" w14:textId="77777777" w:rsidR="00E72942" w:rsidRDefault="00E72942" w:rsidP="00E72942">
          <w:pPr>
            <w:pStyle w:val="Titolosommario"/>
          </w:pPr>
          <w:r>
            <w:t>Indice</w:t>
          </w:r>
        </w:p>
        <w:p w14:paraId="4ECEA61D" w14:textId="3E0A8144" w:rsidR="004531B4" w:rsidRPr="004531B4" w:rsidRDefault="00E72942">
          <w:pPr>
            <w:pStyle w:val="Sommario1"/>
            <w:rPr>
              <w:noProof/>
              <w:sz w:val="22"/>
              <w:lang w:eastAsia="it-IT"/>
            </w:rPr>
          </w:pPr>
          <w:r w:rsidRPr="00114B66">
            <w:rPr>
              <w:sz w:val="28"/>
              <w:szCs w:val="28"/>
            </w:rPr>
            <w:fldChar w:fldCharType="begin"/>
          </w:r>
          <w:r w:rsidRPr="00114B66">
            <w:rPr>
              <w:sz w:val="28"/>
              <w:szCs w:val="28"/>
            </w:rPr>
            <w:instrText xml:space="preserve"> TOC \o "1-3" \h \z \u </w:instrText>
          </w:r>
          <w:r w:rsidRPr="00114B66">
            <w:rPr>
              <w:sz w:val="28"/>
              <w:szCs w:val="28"/>
            </w:rPr>
            <w:fldChar w:fldCharType="separate"/>
          </w:r>
          <w:hyperlink w:anchor="_Toc527665396" w:history="1">
            <w:r w:rsidR="004531B4" w:rsidRPr="004531B4">
              <w:rPr>
                <w:rStyle w:val="Collegamentoipertestuale"/>
                <w:b/>
                <w:noProof/>
              </w:rPr>
              <w:t>Presentazione dell’ azienda e core business</w:t>
            </w:r>
            <w:r w:rsidR="004531B4" w:rsidRPr="004531B4">
              <w:rPr>
                <w:noProof/>
                <w:webHidden/>
              </w:rPr>
              <w:tab/>
            </w:r>
            <w:r w:rsidR="004531B4" w:rsidRPr="004531B4">
              <w:rPr>
                <w:noProof/>
                <w:webHidden/>
              </w:rPr>
              <w:fldChar w:fldCharType="begin"/>
            </w:r>
            <w:r w:rsidR="004531B4" w:rsidRPr="004531B4">
              <w:rPr>
                <w:noProof/>
                <w:webHidden/>
              </w:rPr>
              <w:instrText xml:space="preserve"> PAGEREF _Toc527665396 \h </w:instrText>
            </w:r>
            <w:r w:rsidR="004531B4" w:rsidRPr="004531B4">
              <w:rPr>
                <w:noProof/>
                <w:webHidden/>
              </w:rPr>
            </w:r>
            <w:r w:rsidR="004531B4" w:rsidRPr="004531B4">
              <w:rPr>
                <w:noProof/>
                <w:webHidden/>
              </w:rPr>
              <w:fldChar w:fldCharType="separate"/>
            </w:r>
            <w:r w:rsidR="004531B4" w:rsidRPr="004531B4">
              <w:rPr>
                <w:noProof/>
                <w:webHidden/>
              </w:rPr>
              <w:t>1</w:t>
            </w:r>
            <w:r w:rsidR="004531B4" w:rsidRPr="004531B4">
              <w:rPr>
                <w:noProof/>
                <w:webHidden/>
              </w:rPr>
              <w:fldChar w:fldCharType="end"/>
            </w:r>
          </w:hyperlink>
        </w:p>
        <w:p w14:paraId="68C78AA3" w14:textId="671FD6D4" w:rsidR="004531B4" w:rsidRPr="004531B4" w:rsidRDefault="001F6B74">
          <w:pPr>
            <w:pStyle w:val="Sommario3"/>
            <w:tabs>
              <w:tab w:val="right" w:leader="dot" w:pos="7111"/>
            </w:tabs>
            <w:rPr>
              <w:noProof/>
              <w:sz w:val="22"/>
              <w:lang w:eastAsia="it-IT"/>
            </w:rPr>
          </w:pPr>
          <w:hyperlink w:anchor="_Toc527665397" w:history="1">
            <w:r w:rsidR="004531B4">
              <w:rPr>
                <w:rStyle w:val="Collegamentoipertestuale"/>
                <w:noProof/>
              </w:rPr>
              <w:t>P</w:t>
            </w:r>
            <w:r w:rsidR="004531B4" w:rsidRPr="004531B4">
              <w:rPr>
                <w:rStyle w:val="Collegamentoipertestuale"/>
                <w:noProof/>
              </w:rPr>
              <w:t>roprietà, struttura aziendale e dipendenti</w:t>
            </w:r>
            <w:r w:rsidR="004531B4" w:rsidRPr="004531B4">
              <w:rPr>
                <w:noProof/>
                <w:webHidden/>
              </w:rPr>
              <w:tab/>
            </w:r>
            <w:r w:rsidR="004531B4" w:rsidRPr="004531B4">
              <w:rPr>
                <w:noProof/>
                <w:webHidden/>
              </w:rPr>
              <w:fldChar w:fldCharType="begin"/>
            </w:r>
            <w:r w:rsidR="004531B4" w:rsidRPr="004531B4">
              <w:rPr>
                <w:noProof/>
                <w:webHidden/>
              </w:rPr>
              <w:instrText xml:space="preserve"> PAGEREF _Toc527665397 \h </w:instrText>
            </w:r>
            <w:r w:rsidR="004531B4" w:rsidRPr="004531B4">
              <w:rPr>
                <w:noProof/>
                <w:webHidden/>
              </w:rPr>
            </w:r>
            <w:r w:rsidR="004531B4" w:rsidRPr="004531B4">
              <w:rPr>
                <w:noProof/>
                <w:webHidden/>
              </w:rPr>
              <w:fldChar w:fldCharType="separate"/>
            </w:r>
            <w:r w:rsidR="004531B4" w:rsidRPr="004531B4">
              <w:rPr>
                <w:noProof/>
                <w:webHidden/>
              </w:rPr>
              <w:t>2</w:t>
            </w:r>
            <w:r w:rsidR="004531B4" w:rsidRPr="004531B4">
              <w:rPr>
                <w:noProof/>
                <w:webHidden/>
              </w:rPr>
              <w:fldChar w:fldCharType="end"/>
            </w:r>
          </w:hyperlink>
        </w:p>
        <w:p w14:paraId="4A1E82D4" w14:textId="51D138CC" w:rsidR="004531B4" w:rsidRDefault="001F6B74">
          <w:pPr>
            <w:pStyle w:val="Sommario3"/>
            <w:tabs>
              <w:tab w:val="right" w:leader="dot" w:pos="7111"/>
            </w:tabs>
            <w:rPr>
              <w:noProof/>
              <w:sz w:val="22"/>
              <w:lang w:eastAsia="it-IT"/>
            </w:rPr>
          </w:pPr>
          <w:hyperlink w:anchor="_Toc527665398" w:history="1">
            <w:r w:rsidR="004531B4">
              <w:rPr>
                <w:rStyle w:val="Collegamentoipertestuale"/>
                <w:noProof/>
              </w:rPr>
              <w:t>S</w:t>
            </w:r>
            <w:r w:rsidR="004531B4" w:rsidRPr="00326C50">
              <w:rPr>
                <w:rStyle w:val="Collegamentoipertestuale"/>
                <w:noProof/>
              </w:rPr>
              <w:t>oluzioni e servizi offerti dall’ azienda</w:t>
            </w:r>
            <w:r w:rsidR="004531B4">
              <w:rPr>
                <w:noProof/>
                <w:webHidden/>
              </w:rPr>
              <w:tab/>
            </w:r>
            <w:r w:rsidR="004531B4">
              <w:rPr>
                <w:noProof/>
                <w:webHidden/>
              </w:rPr>
              <w:fldChar w:fldCharType="begin"/>
            </w:r>
            <w:r w:rsidR="004531B4">
              <w:rPr>
                <w:noProof/>
                <w:webHidden/>
              </w:rPr>
              <w:instrText xml:space="preserve"> PAGEREF _Toc527665398 \h </w:instrText>
            </w:r>
            <w:r w:rsidR="004531B4">
              <w:rPr>
                <w:noProof/>
                <w:webHidden/>
              </w:rPr>
            </w:r>
            <w:r w:rsidR="004531B4">
              <w:rPr>
                <w:noProof/>
                <w:webHidden/>
              </w:rPr>
              <w:fldChar w:fldCharType="separate"/>
            </w:r>
            <w:r w:rsidR="004531B4">
              <w:rPr>
                <w:noProof/>
                <w:webHidden/>
              </w:rPr>
              <w:t>2</w:t>
            </w:r>
            <w:r w:rsidR="004531B4">
              <w:rPr>
                <w:noProof/>
                <w:webHidden/>
              </w:rPr>
              <w:fldChar w:fldCharType="end"/>
            </w:r>
          </w:hyperlink>
        </w:p>
        <w:p w14:paraId="0F8DE346" w14:textId="792ECCC9" w:rsidR="004531B4" w:rsidRDefault="001F6B74">
          <w:pPr>
            <w:pStyle w:val="Sommario1"/>
            <w:rPr>
              <w:noProof/>
              <w:sz w:val="22"/>
              <w:lang w:eastAsia="it-IT"/>
            </w:rPr>
          </w:pPr>
          <w:hyperlink w:anchor="_Toc527665399" w:history="1">
            <w:r w:rsidR="004531B4" w:rsidRPr="004531B4">
              <w:rPr>
                <w:rStyle w:val="Collegamentoipertestuale"/>
                <w:b/>
                <w:noProof/>
              </w:rPr>
              <w:t>Descrizione dell’esperienza</w:t>
            </w:r>
            <w:r w:rsidR="004531B4">
              <w:rPr>
                <w:noProof/>
                <w:webHidden/>
              </w:rPr>
              <w:tab/>
            </w:r>
            <w:r w:rsidR="004531B4">
              <w:rPr>
                <w:noProof/>
                <w:webHidden/>
              </w:rPr>
              <w:fldChar w:fldCharType="begin"/>
            </w:r>
            <w:r w:rsidR="004531B4">
              <w:rPr>
                <w:noProof/>
                <w:webHidden/>
              </w:rPr>
              <w:instrText xml:space="preserve"> PAGEREF _Toc527665399 \h </w:instrText>
            </w:r>
            <w:r w:rsidR="004531B4">
              <w:rPr>
                <w:noProof/>
                <w:webHidden/>
              </w:rPr>
            </w:r>
            <w:r w:rsidR="004531B4">
              <w:rPr>
                <w:noProof/>
                <w:webHidden/>
              </w:rPr>
              <w:fldChar w:fldCharType="separate"/>
            </w:r>
            <w:r w:rsidR="004531B4">
              <w:rPr>
                <w:noProof/>
                <w:webHidden/>
              </w:rPr>
              <w:t>2</w:t>
            </w:r>
            <w:r w:rsidR="004531B4">
              <w:rPr>
                <w:noProof/>
                <w:webHidden/>
              </w:rPr>
              <w:fldChar w:fldCharType="end"/>
            </w:r>
          </w:hyperlink>
        </w:p>
        <w:p w14:paraId="5154A941" w14:textId="5A081F48" w:rsidR="004531B4" w:rsidRDefault="001F6B74">
          <w:pPr>
            <w:pStyle w:val="Sommario3"/>
            <w:tabs>
              <w:tab w:val="right" w:leader="dot" w:pos="7111"/>
            </w:tabs>
            <w:rPr>
              <w:noProof/>
              <w:sz w:val="22"/>
              <w:lang w:eastAsia="it-IT"/>
            </w:rPr>
          </w:pPr>
          <w:hyperlink w:anchor="_Toc527665400" w:history="1">
            <w:r w:rsidR="004531B4" w:rsidRPr="00326C50">
              <w:rPr>
                <w:rStyle w:val="Collegamentoipertestuale"/>
                <w:noProof/>
              </w:rPr>
              <w:t>Definizione e finalità</w:t>
            </w:r>
            <w:r w:rsidR="004531B4">
              <w:rPr>
                <w:noProof/>
                <w:webHidden/>
              </w:rPr>
              <w:tab/>
            </w:r>
            <w:r w:rsidR="004531B4">
              <w:rPr>
                <w:noProof/>
                <w:webHidden/>
              </w:rPr>
              <w:fldChar w:fldCharType="begin"/>
            </w:r>
            <w:r w:rsidR="004531B4">
              <w:rPr>
                <w:noProof/>
                <w:webHidden/>
              </w:rPr>
              <w:instrText xml:space="preserve"> PAGEREF _Toc527665400 \h </w:instrText>
            </w:r>
            <w:r w:rsidR="004531B4">
              <w:rPr>
                <w:noProof/>
                <w:webHidden/>
              </w:rPr>
            </w:r>
            <w:r w:rsidR="004531B4">
              <w:rPr>
                <w:noProof/>
                <w:webHidden/>
              </w:rPr>
              <w:fldChar w:fldCharType="separate"/>
            </w:r>
            <w:r w:rsidR="004531B4">
              <w:rPr>
                <w:noProof/>
                <w:webHidden/>
              </w:rPr>
              <w:t>2</w:t>
            </w:r>
            <w:r w:rsidR="004531B4">
              <w:rPr>
                <w:noProof/>
                <w:webHidden/>
              </w:rPr>
              <w:fldChar w:fldCharType="end"/>
            </w:r>
          </w:hyperlink>
        </w:p>
        <w:p w14:paraId="37EDFEA0" w14:textId="15B986D9" w:rsidR="004531B4" w:rsidRDefault="001F6B74">
          <w:pPr>
            <w:pStyle w:val="Sommario3"/>
            <w:tabs>
              <w:tab w:val="right" w:leader="dot" w:pos="7111"/>
            </w:tabs>
            <w:rPr>
              <w:noProof/>
              <w:sz w:val="22"/>
              <w:lang w:eastAsia="it-IT"/>
            </w:rPr>
          </w:pPr>
          <w:hyperlink w:anchor="_Toc527665401" w:history="1">
            <w:r w:rsidR="004531B4" w:rsidRPr="00326C50">
              <w:rPr>
                <w:rStyle w:val="Collegamentoipertestuale"/>
                <w:noProof/>
                <w:lang w:bidi="it-IT"/>
              </w:rPr>
              <w:t>Un aspetto sempre ottimale</w:t>
            </w:r>
            <w:r w:rsidR="004531B4" w:rsidRPr="00326C50">
              <w:rPr>
                <w:rStyle w:val="Collegamentoipertestuale"/>
                <w:noProof/>
              </w:rPr>
              <w:t>Obbiettivi tecnici, metodologigi e formativi</w:t>
            </w:r>
            <w:r w:rsidR="004531B4">
              <w:rPr>
                <w:noProof/>
                <w:webHidden/>
              </w:rPr>
              <w:tab/>
            </w:r>
            <w:r w:rsidR="004531B4">
              <w:rPr>
                <w:noProof/>
                <w:webHidden/>
              </w:rPr>
              <w:fldChar w:fldCharType="begin"/>
            </w:r>
            <w:r w:rsidR="004531B4">
              <w:rPr>
                <w:noProof/>
                <w:webHidden/>
              </w:rPr>
              <w:instrText xml:space="preserve"> PAGEREF _Toc527665401 \h </w:instrText>
            </w:r>
            <w:r w:rsidR="004531B4">
              <w:rPr>
                <w:noProof/>
                <w:webHidden/>
              </w:rPr>
            </w:r>
            <w:r w:rsidR="004531B4">
              <w:rPr>
                <w:noProof/>
                <w:webHidden/>
              </w:rPr>
              <w:fldChar w:fldCharType="separate"/>
            </w:r>
            <w:r w:rsidR="004531B4">
              <w:rPr>
                <w:noProof/>
                <w:webHidden/>
              </w:rPr>
              <w:t>3</w:t>
            </w:r>
            <w:r w:rsidR="004531B4">
              <w:rPr>
                <w:noProof/>
                <w:webHidden/>
              </w:rPr>
              <w:fldChar w:fldCharType="end"/>
            </w:r>
          </w:hyperlink>
        </w:p>
        <w:p w14:paraId="404E1C10" w14:textId="48BC74ED" w:rsidR="004531B4" w:rsidRDefault="001F6B74">
          <w:pPr>
            <w:pStyle w:val="Sommario3"/>
            <w:tabs>
              <w:tab w:val="right" w:leader="dot" w:pos="7111"/>
            </w:tabs>
            <w:rPr>
              <w:noProof/>
              <w:sz w:val="22"/>
              <w:lang w:eastAsia="it-IT"/>
            </w:rPr>
          </w:pPr>
          <w:hyperlink w:anchor="_Toc527665402" w:history="1">
            <w:r w:rsidR="004531B4" w:rsidRPr="00326C50">
              <w:rPr>
                <w:rStyle w:val="Collegamentoipertestuale"/>
                <w:noProof/>
              </w:rPr>
              <w:t>Periodo, orari, reparto, attrezzatura richiesta</w:t>
            </w:r>
            <w:r w:rsidR="004531B4">
              <w:rPr>
                <w:noProof/>
                <w:webHidden/>
              </w:rPr>
              <w:tab/>
            </w:r>
            <w:r w:rsidR="004531B4">
              <w:rPr>
                <w:noProof/>
                <w:webHidden/>
              </w:rPr>
              <w:fldChar w:fldCharType="begin"/>
            </w:r>
            <w:r w:rsidR="004531B4">
              <w:rPr>
                <w:noProof/>
                <w:webHidden/>
              </w:rPr>
              <w:instrText xml:space="preserve"> PAGEREF _Toc527665402 \h </w:instrText>
            </w:r>
            <w:r w:rsidR="004531B4">
              <w:rPr>
                <w:noProof/>
                <w:webHidden/>
              </w:rPr>
            </w:r>
            <w:r w:rsidR="004531B4">
              <w:rPr>
                <w:noProof/>
                <w:webHidden/>
              </w:rPr>
              <w:fldChar w:fldCharType="separate"/>
            </w:r>
            <w:r w:rsidR="004531B4">
              <w:rPr>
                <w:noProof/>
                <w:webHidden/>
              </w:rPr>
              <w:t>3</w:t>
            </w:r>
            <w:r w:rsidR="004531B4">
              <w:rPr>
                <w:noProof/>
                <w:webHidden/>
              </w:rPr>
              <w:fldChar w:fldCharType="end"/>
            </w:r>
          </w:hyperlink>
        </w:p>
        <w:p w14:paraId="0F9766C9" w14:textId="20D262EE" w:rsidR="004531B4" w:rsidRDefault="001F6B74">
          <w:pPr>
            <w:pStyle w:val="Sommario3"/>
            <w:tabs>
              <w:tab w:val="right" w:leader="dot" w:pos="7111"/>
            </w:tabs>
            <w:rPr>
              <w:noProof/>
              <w:sz w:val="22"/>
              <w:lang w:eastAsia="it-IT"/>
            </w:rPr>
          </w:pPr>
          <w:hyperlink w:anchor="_Toc527665403" w:history="1">
            <w:r w:rsidR="004531B4" w:rsidRPr="00326C50">
              <w:rPr>
                <w:rStyle w:val="Collegamentoipertestuale"/>
                <w:noProof/>
              </w:rPr>
              <w:t>Prerequisiti (competenze professionali richieste)</w:t>
            </w:r>
            <w:r w:rsidR="004531B4">
              <w:rPr>
                <w:noProof/>
                <w:webHidden/>
              </w:rPr>
              <w:tab/>
            </w:r>
            <w:r w:rsidR="004531B4">
              <w:rPr>
                <w:noProof/>
                <w:webHidden/>
              </w:rPr>
              <w:fldChar w:fldCharType="begin"/>
            </w:r>
            <w:r w:rsidR="004531B4">
              <w:rPr>
                <w:noProof/>
                <w:webHidden/>
              </w:rPr>
              <w:instrText xml:space="preserve"> PAGEREF _Toc527665403 \h </w:instrText>
            </w:r>
            <w:r w:rsidR="004531B4">
              <w:rPr>
                <w:noProof/>
                <w:webHidden/>
              </w:rPr>
            </w:r>
            <w:r w:rsidR="004531B4">
              <w:rPr>
                <w:noProof/>
                <w:webHidden/>
              </w:rPr>
              <w:fldChar w:fldCharType="separate"/>
            </w:r>
            <w:r w:rsidR="004531B4">
              <w:rPr>
                <w:noProof/>
                <w:webHidden/>
              </w:rPr>
              <w:t>3</w:t>
            </w:r>
            <w:r w:rsidR="004531B4">
              <w:rPr>
                <w:noProof/>
                <w:webHidden/>
              </w:rPr>
              <w:fldChar w:fldCharType="end"/>
            </w:r>
          </w:hyperlink>
        </w:p>
        <w:p w14:paraId="3E4EDFBF" w14:textId="5EB5E42E" w:rsidR="004531B4" w:rsidRDefault="001F6B74">
          <w:pPr>
            <w:pStyle w:val="Sommario3"/>
            <w:tabs>
              <w:tab w:val="right" w:leader="dot" w:pos="7111"/>
            </w:tabs>
            <w:rPr>
              <w:noProof/>
              <w:sz w:val="22"/>
              <w:lang w:eastAsia="it-IT"/>
            </w:rPr>
          </w:pPr>
          <w:hyperlink w:anchor="_Toc527665404" w:history="1">
            <w:r w:rsidR="004531B4" w:rsidRPr="00326C50">
              <w:rPr>
                <w:rStyle w:val="Collegamentoipertestuale"/>
                <w:noProof/>
              </w:rPr>
              <w:t>Attività/Mansioni svolte e dettagli tecnici</w:t>
            </w:r>
            <w:r w:rsidR="004531B4">
              <w:rPr>
                <w:noProof/>
                <w:webHidden/>
              </w:rPr>
              <w:tab/>
            </w:r>
            <w:r w:rsidR="004531B4">
              <w:rPr>
                <w:noProof/>
                <w:webHidden/>
              </w:rPr>
              <w:fldChar w:fldCharType="begin"/>
            </w:r>
            <w:r w:rsidR="004531B4">
              <w:rPr>
                <w:noProof/>
                <w:webHidden/>
              </w:rPr>
              <w:instrText xml:space="preserve"> PAGEREF _Toc527665404 \h </w:instrText>
            </w:r>
            <w:r w:rsidR="004531B4">
              <w:rPr>
                <w:noProof/>
                <w:webHidden/>
              </w:rPr>
            </w:r>
            <w:r w:rsidR="004531B4">
              <w:rPr>
                <w:noProof/>
                <w:webHidden/>
              </w:rPr>
              <w:fldChar w:fldCharType="separate"/>
            </w:r>
            <w:r w:rsidR="004531B4">
              <w:rPr>
                <w:noProof/>
                <w:webHidden/>
              </w:rPr>
              <w:t>3</w:t>
            </w:r>
            <w:r w:rsidR="004531B4">
              <w:rPr>
                <w:noProof/>
                <w:webHidden/>
              </w:rPr>
              <w:fldChar w:fldCharType="end"/>
            </w:r>
          </w:hyperlink>
        </w:p>
        <w:p w14:paraId="72EA7B19" w14:textId="40675CB2" w:rsidR="004531B4" w:rsidRDefault="001F6B74">
          <w:pPr>
            <w:pStyle w:val="Sommario3"/>
            <w:tabs>
              <w:tab w:val="right" w:leader="dot" w:pos="7111"/>
            </w:tabs>
            <w:rPr>
              <w:noProof/>
              <w:sz w:val="22"/>
              <w:lang w:eastAsia="it-IT"/>
            </w:rPr>
          </w:pPr>
          <w:hyperlink w:anchor="_Toc527665405" w:history="1">
            <w:r w:rsidR="004531B4" w:rsidRPr="00326C50">
              <w:rPr>
                <w:rStyle w:val="Collegamentoipertestuale"/>
                <w:noProof/>
              </w:rPr>
              <w:t>Modalità di lavoro</w:t>
            </w:r>
            <w:r w:rsidR="004531B4">
              <w:rPr>
                <w:noProof/>
                <w:webHidden/>
              </w:rPr>
              <w:tab/>
            </w:r>
            <w:r w:rsidR="004531B4">
              <w:rPr>
                <w:noProof/>
                <w:webHidden/>
              </w:rPr>
              <w:fldChar w:fldCharType="begin"/>
            </w:r>
            <w:r w:rsidR="004531B4">
              <w:rPr>
                <w:noProof/>
                <w:webHidden/>
              </w:rPr>
              <w:instrText xml:space="preserve"> PAGEREF _Toc527665405 \h </w:instrText>
            </w:r>
            <w:r w:rsidR="004531B4">
              <w:rPr>
                <w:noProof/>
                <w:webHidden/>
              </w:rPr>
            </w:r>
            <w:r w:rsidR="004531B4">
              <w:rPr>
                <w:noProof/>
                <w:webHidden/>
              </w:rPr>
              <w:fldChar w:fldCharType="separate"/>
            </w:r>
            <w:r w:rsidR="004531B4">
              <w:rPr>
                <w:noProof/>
                <w:webHidden/>
              </w:rPr>
              <w:t>5</w:t>
            </w:r>
            <w:r w:rsidR="004531B4">
              <w:rPr>
                <w:noProof/>
                <w:webHidden/>
              </w:rPr>
              <w:fldChar w:fldCharType="end"/>
            </w:r>
          </w:hyperlink>
        </w:p>
        <w:p w14:paraId="288170AF" w14:textId="452EFF2C" w:rsidR="004531B4" w:rsidRDefault="001F6B74">
          <w:pPr>
            <w:pStyle w:val="Sommario3"/>
            <w:tabs>
              <w:tab w:val="right" w:leader="dot" w:pos="7111"/>
            </w:tabs>
            <w:rPr>
              <w:noProof/>
              <w:sz w:val="22"/>
              <w:lang w:eastAsia="it-IT"/>
            </w:rPr>
          </w:pPr>
          <w:hyperlink w:anchor="_Toc527665406" w:history="1">
            <w:r w:rsidR="004531B4" w:rsidRPr="00326C50">
              <w:rPr>
                <w:rStyle w:val="Collegamentoipertestuale"/>
                <w:noProof/>
              </w:rPr>
              <w:t>Descrizione di strumenti, attrezzature e materiali usati</w:t>
            </w:r>
            <w:r w:rsidR="004531B4">
              <w:rPr>
                <w:noProof/>
                <w:webHidden/>
              </w:rPr>
              <w:tab/>
            </w:r>
            <w:r w:rsidR="004531B4">
              <w:rPr>
                <w:noProof/>
                <w:webHidden/>
              </w:rPr>
              <w:fldChar w:fldCharType="begin"/>
            </w:r>
            <w:r w:rsidR="004531B4">
              <w:rPr>
                <w:noProof/>
                <w:webHidden/>
              </w:rPr>
              <w:instrText xml:space="preserve"> PAGEREF _Toc527665406 \h </w:instrText>
            </w:r>
            <w:r w:rsidR="004531B4">
              <w:rPr>
                <w:noProof/>
                <w:webHidden/>
              </w:rPr>
            </w:r>
            <w:r w:rsidR="004531B4">
              <w:rPr>
                <w:noProof/>
                <w:webHidden/>
              </w:rPr>
              <w:fldChar w:fldCharType="separate"/>
            </w:r>
            <w:r w:rsidR="004531B4">
              <w:rPr>
                <w:noProof/>
                <w:webHidden/>
              </w:rPr>
              <w:t>5</w:t>
            </w:r>
            <w:r w:rsidR="004531B4">
              <w:rPr>
                <w:noProof/>
                <w:webHidden/>
              </w:rPr>
              <w:fldChar w:fldCharType="end"/>
            </w:r>
          </w:hyperlink>
        </w:p>
        <w:p w14:paraId="08CCB422" w14:textId="4752E287" w:rsidR="004531B4" w:rsidRDefault="001F6B74">
          <w:pPr>
            <w:pStyle w:val="Sommario3"/>
            <w:tabs>
              <w:tab w:val="right" w:leader="dot" w:pos="7111"/>
            </w:tabs>
            <w:rPr>
              <w:noProof/>
              <w:sz w:val="22"/>
              <w:lang w:eastAsia="it-IT"/>
            </w:rPr>
          </w:pPr>
          <w:hyperlink w:anchor="_Toc527665407" w:history="1">
            <w:r w:rsidR="004531B4" w:rsidRPr="00326C50">
              <w:rPr>
                <w:rStyle w:val="Collegamentoipertestuale"/>
                <w:noProof/>
              </w:rPr>
              <w:t>Rapporto con il titolare, con il tutor e con gli altri dipendenti</w:t>
            </w:r>
            <w:r w:rsidR="004531B4">
              <w:rPr>
                <w:noProof/>
                <w:webHidden/>
              </w:rPr>
              <w:tab/>
            </w:r>
            <w:r w:rsidR="004531B4">
              <w:rPr>
                <w:noProof/>
                <w:webHidden/>
              </w:rPr>
              <w:fldChar w:fldCharType="begin"/>
            </w:r>
            <w:r w:rsidR="004531B4">
              <w:rPr>
                <w:noProof/>
                <w:webHidden/>
              </w:rPr>
              <w:instrText xml:space="preserve"> PAGEREF _Toc527665407 \h </w:instrText>
            </w:r>
            <w:r w:rsidR="004531B4">
              <w:rPr>
                <w:noProof/>
                <w:webHidden/>
              </w:rPr>
            </w:r>
            <w:r w:rsidR="004531B4">
              <w:rPr>
                <w:noProof/>
                <w:webHidden/>
              </w:rPr>
              <w:fldChar w:fldCharType="separate"/>
            </w:r>
            <w:r w:rsidR="004531B4">
              <w:rPr>
                <w:noProof/>
                <w:webHidden/>
              </w:rPr>
              <w:t>7</w:t>
            </w:r>
            <w:r w:rsidR="004531B4">
              <w:rPr>
                <w:noProof/>
                <w:webHidden/>
              </w:rPr>
              <w:fldChar w:fldCharType="end"/>
            </w:r>
          </w:hyperlink>
        </w:p>
        <w:p w14:paraId="30272590" w14:textId="50DD519C" w:rsidR="004531B4" w:rsidRDefault="001F6B74">
          <w:pPr>
            <w:pStyle w:val="Sommario3"/>
            <w:tabs>
              <w:tab w:val="right" w:leader="dot" w:pos="7111"/>
            </w:tabs>
            <w:rPr>
              <w:noProof/>
              <w:sz w:val="22"/>
              <w:lang w:eastAsia="it-IT"/>
            </w:rPr>
          </w:pPr>
          <w:hyperlink w:anchor="_Toc527665408" w:history="1">
            <w:r w:rsidR="004531B4" w:rsidRPr="00326C50">
              <w:rPr>
                <w:rStyle w:val="Collegamentoipertestuale"/>
                <w:noProof/>
              </w:rPr>
              <w:t>Problemi tecnici incontrati e soluzioni addottate</w:t>
            </w:r>
            <w:r w:rsidR="004531B4">
              <w:rPr>
                <w:noProof/>
                <w:webHidden/>
              </w:rPr>
              <w:tab/>
            </w:r>
            <w:r w:rsidR="004531B4">
              <w:rPr>
                <w:noProof/>
                <w:webHidden/>
              </w:rPr>
              <w:fldChar w:fldCharType="begin"/>
            </w:r>
            <w:r w:rsidR="004531B4">
              <w:rPr>
                <w:noProof/>
                <w:webHidden/>
              </w:rPr>
              <w:instrText xml:space="preserve"> PAGEREF _Toc527665408 \h </w:instrText>
            </w:r>
            <w:r w:rsidR="004531B4">
              <w:rPr>
                <w:noProof/>
                <w:webHidden/>
              </w:rPr>
            </w:r>
            <w:r w:rsidR="004531B4">
              <w:rPr>
                <w:noProof/>
                <w:webHidden/>
              </w:rPr>
              <w:fldChar w:fldCharType="separate"/>
            </w:r>
            <w:r w:rsidR="004531B4">
              <w:rPr>
                <w:noProof/>
                <w:webHidden/>
              </w:rPr>
              <w:t>7</w:t>
            </w:r>
            <w:r w:rsidR="004531B4">
              <w:rPr>
                <w:noProof/>
                <w:webHidden/>
              </w:rPr>
              <w:fldChar w:fldCharType="end"/>
            </w:r>
          </w:hyperlink>
        </w:p>
        <w:p w14:paraId="68D8DB67" w14:textId="3A8547C4" w:rsidR="004531B4" w:rsidRDefault="001F6B74">
          <w:pPr>
            <w:pStyle w:val="Sommario1"/>
            <w:rPr>
              <w:noProof/>
              <w:sz w:val="22"/>
              <w:lang w:eastAsia="it-IT"/>
            </w:rPr>
          </w:pPr>
          <w:hyperlink w:anchor="_Toc527665409" w:history="1">
            <w:r w:rsidR="004531B4" w:rsidRPr="004531B4">
              <w:rPr>
                <w:rStyle w:val="Collegamentoipertestuale"/>
                <w:b/>
                <w:noProof/>
              </w:rPr>
              <w:t>Valutazione dell’esperienza</w:t>
            </w:r>
            <w:r w:rsidR="004531B4">
              <w:rPr>
                <w:noProof/>
                <w:webHidden/>
              </w:rPr>
              <w:tab/>
            </w:r>
            <w:r w:rsidR="004531B4">
              <w:rPr>
                <w:noProof/>
                <w:webHidden/>
              </w:rPr>
              <w:fldChar w:fldCharType="begin"/>
            </w:r>
            <w:r w:rsidR="004531B4">
              <w:rPr>
                <w:noProof/>
                <w:webHidden/>
              </w:rPr>
              <w:instrText xml:space="preserve"> PAGEREF _Toc527665409 \h </w:instrText>
            </w:r>
            <w:r w:rsidR="004531B4">
              <w:rPr>
                <w:noProof/>
                <w:webHidden/>
              </w:rPr>
            </w:r>
            <w:r w:rsidR="004531B4">
              <w:rPr>
                <w:noProof/>
                <w:webHidden/>
              </w:rPr>
              <w:fldChar w:fldCharType="separate"/>
            </w:r>
            <w:r w:rsidR="004531B4">
              <w:rPr>
                <w:noProof/>
                <w:webHidden/>
              </w:rPr>
              <w:t>8</w:t>
            </w:r>
            <w:r w:rsidR="004531B4">
              <w:rPr>
                <w:noProof/>
                <w:webHidden/>
              </w:rPr>
              <w:fldChar w:fldCharType="end"/>
            </w:r>
          </w:hyperlink>
        </w:p>
        <w:p w14:paraId="6265F34E" w14:textId="627EA859" w:rsidR="004531B4" w:rsidRDefault="001F6B74">
          <w:pPr>
            <w:pStyle w:val="Sommario3"/>
            <w:tabs>
              <w:tab w:val="right" w:leader="dot" w:pos="7111"/>
            </w:tabs>
            <w:rPr>
              <w:noProof/>
              <w:sz w:val="22"/>
              <w:lang w:eastAsia="it-IT"/>
            </w:rPr>
          </w:pPr>
          <w:hyperlink w:anchor="_Toc527665410" w:history="1">
            <w:r w:rsidR="004531B4" w:rsidRPr="00326C50">
              <w:rPr>
                <w:rStyle w:val="Collegamentoipertestuale"/>
                <w:noProof/>
              </w:rPr>
              <w:t>Apprendimenti significativi nell’ambito tecnico-professionale</w:t>
            </w:r>
            <w:r w:rsidR="004531B4">
              <w:rPr>
                <w:noProof/>
                <w:webHidden/>
              </w:rPr>
              <w:tab/>
            </w:r>
            <w:r w:rsidR="004531B4">
              <w:rPr>
                <w:noProof/>
                <w:webHidden/>
              </w:rPr>
              <w:fldChar w:fldCharType="begin"/>
            </w:r>
            <w:r w:rsidR="004531B4">
              <w:rPr>
                <w:noProof/>
                <w:webHidden/>
              </w:rPr>
              <w:instrText xml:space="preserve"> PAGEREF _Toc527665410 \h </w:instrText>
            </w:r>
            <w:r w:rsidR="004531B4">
              <w:rPr>
                <w:noProof/>
                <w:webHidden/>
              </w:rPr>
            </w:r>
            <w:r w:rsidR="004531B4">
              <w:rPr>
                <w:noProof/>
                <w:webHidden/>
              </w:rPr>
              <w:fldChar w:fldCharType="separate"/>
            </w:r>
            <w:r w:rsidR="004531B4">
              <w:rPr>
                <w:noProof/>
                <w:webHidden/>
              </w:rPr>
              <w:t>8</w:t>
            </w:r>
            <w:r w:rsidR="004531B4">
              <w:rPr>
                <w:noProof/>
                <w:webHidden/>
              </w:rPr>
              <w:fldChar w:fldCharType="end"/>
            </w:r>
          </w:hyperlink>
        </w:p>
        <w:p w14:paraId="7C33DEF5" w14:textId="55A8BAB8" w:rsidR="004531B4" w:rsidRDefault="001F6B74">
          <w:pPr>
            <w:pStyle w:val="Sommario3"/>
            <w:tabs>
              <w:tab w:val="right" w:leader="dot" w:pos="7111"/>
            </w:tabs>
            <w:rPr>
              <w:noProof/>
              <w:sz w:val="22"/>
              <w:lang w:eastAsia="it-IT"/>
            </w:rPr>
          </w:pPr>
          <w:hyperlink w:anchor="_Toc527665411" w:history="1">
            <w:r w:rsidR="004531B4" w:rsidRPr="00326C50">
              <w:rPr>
                <w:rStyle w:val="Collegamentoipertestuale"/>
                <w:noProof/>
              </w:rPr>
              <w:t>Rapporto tra formazione scolastica e attività lavorativa svolta</w:t>
            </w:r>
            <w:r w:rsidR="004531B4">
              <w:rPr>
                <w:noProof/>
                <w:webHidden/>
              </w:rPr>
              <w:tab/>
            </w:r>
            <w:r w:rsidR="004531B4">
              <w:rPr>
                <w:noProof/>
                <w:webHidden/>
              </w:rPr>
              <w:fldChar w:fldCharType="begin"/>
            </w:r>
            <w:r w:rsidR="004531B4">
              <w:rPr>
                <w:noProof/>
                <w:webHidden/>
              </w:rPr>
              <w:instrText xml:space="preserve"> PAGEREF _Toc527665411 \h </w:instrText>
            </w:r>
            <w:r w:rsidR="004531B4">
              <w:rPr>
                <w:noProof/>
                <w:webHidden/>
              </w:rPr>
            </w:r>
            <w:r w:rsidR="004531B4">
              <w:rPr>
                <w:noProof/>
                <w:webHidden/>
              </w:rPr>
              <w:fldChar w:fldCharType="separate"/>
            </w:r>
            <w:r w:rsidR="004531B4">
              <w:rPr>
                <w:noProof/>
                <w:webHidden/>
              </w:rPr>
              <w:t>8</w:t>
            </w:r>
            <w:r w:rsidR="004531B4">
              <w:rPr>
                <w:noProof/>
                <w:webHidden/>
              </w:rPr>
              <w:fldChar w:fldCharType="end"/>
            </w:r>
          </w:hyperlink>
        </w:p>
        <w:p w14:paraId="6CFD6539" w14:textId="48A27775" w:rsidR="004531B4" w:rsidRDefault="001F6B74">
          <w:pPr>
            <w:pStyle w:val="Sommario3"/>
            <w:tabs>
              <w:tab w:val="right" w:leader="dot" w:pos="7111"/>
            </w:tabs>
            <w:rPr>
              <w:noProof/>
              <w:sz w:val="22"/>
              <w:lang w:eastAsia="it-IT"/>
            </w:rPr>
          </w:pPr>
          <w:hyperlink w:anchor="_Toc527665412" w:history="1">
            <w:r w:rsidR="004531B4" w:rsidRPr="00326C50">
              <w:rPr>
                <w:rStyle w:val="Collegamentoipertestuale"/>
                <w:noProof/>
              </w:rPr>
              <w:t>Valutazione sull’utilità dell’esperienza, considerando obbiettivi, aspettative e risultati raggiunti</w:t>
            </w:r>
            <w:r w:rsidR="004531B4">
              <w:rPr>
                <w:noProof/>
                <w:webHidden/>
              </w:rPr>
              <w:tab/>
            </w:r>
            <w:r w:rsidR="004531B4">
              <w:rPr>
                <w:noProof/>
                <w:webHidden/>
              </w:rPr>
              <w:fldChar w:fldCharType="begin"/>
            </w:r>
            <w:r w:rsidR="004531B4">
              <w:rPr>
                <w:noProof/>
                <w:webHidden/>
              </w:rPr>
              <w:instrText xml:space="preserve"> PAGEREF _Toc527665412 \h </w:instrText>
            </w:r>
            <w:r w:rsidR="004531B4">
              <w:rPr>
                <w:noProof/>
                <w:webHidden/>
              </w:rPr>
            </w:r>
            <w:r w:rsidR="004531B4">
              <w:rPr>
                <w:noProof/>
                <w:webHidden/>
              </w:rPr>
              <w:fldChar w:fldCharType="separate"/>
            </w:r>
            <w:r w:rsidR="004531B4">
              <w:rPr>
                <w:noProof/>
                <w:webHidden/>
              </w:rPr>
              <w:t>8</w:t>
            </w:r>
            <w:r w:rsidR="004531B4">
              <w:rPr>
                <w:noProof/>
                <w:webHidden/>
              </w:rPr>
              <w:fldChar w:fldCharType="end"/>
            </w:r>
          </w:hyperlink>
        </w:p>
        <w:p w14:paraId="50211E3D" w14:textId="7F88C519" w:rsidR="004531B4" w:rsidRDefault="001F6B74">
          <w:pPr>
            <w:pStyle w:val="Sommario3"/>
            <w:tabs>
              <w:tab w:val="right" w:leader="dot" w:pos="7111"/>
            </w:tabs>
            <w:rPr>
              <w:noProof/>
              <w:sz w:val="22"/>
              <w:lang w:eastAsia="it-IT"/>
            </w:rPr>
          </w:pPr>
          <w:hyperlink w:anchor="_Toc527665413" w:history="1">
            <w:r w:rsidR="004531B4" w:rsidRPr="00326C50">
              <w:rPr>
                <w:rStyle w:val="Collegamentoipertestuale"/>
                <w:noProof/>
              </w:rPr>
              <w:t>Ripercussioni possibili dell’esperienza sul proprio futuro scolastico e lavorativo</w:t>
            </w:r>
            <w:r w:rsidR="004531B4">
              <w:rPr>
                <w:noProof/>
                <w:webHidden/>
              </w:rPr>
              <w:tab/>
            </w:r>
            <w:r w:rsidR="004531B4">
              <w:rPr>
                <w:noProof/>
                <w:webHidden/>
              </w:rPr>
              <w:fldChar w:fldCharType="begin"/>
            </w:r>
            <w:r w:rsidR="004531B4">
              <w:rPr>
                <w:noProof/>
                <w:webHidden/>
              </w:rPr>
              <w:instrText xml:space="preserve"> PAGEREF _Toc527665413 \h </w:instrText>
            </w:r>
            <w:r w:rsidR="004531B4">
              <w:rPr>
                <w:noProof/>
                <w:webHidden/>
              </w:rPr>
            </w:r>
            <w:r w:rsidR="004531B4">
              <w:rPr>
                <w:noProof/>
                <w:webHidden/>
              </w:rPr>
              <w:fldChar w:fldCharType="separate"/>
            </w:r>
            <w:r w:rsidR="004531B4">
              <w:rPr>
                <w:noProof/>
                <w:webHidden/>
              </w:rPr>
              <w:t>8</w:t>
            </w:r>
            <w:r w:rsidR="004531B4">
              <w:rPr>
                <w:noProof/>
                <w:webHidden/>
              </w:rPr>
              <w:fldChar w:fldCharType="end"/>
            </w:r>
          </w:hyperlink>
        </w:p>
        <w:p w14:paraId="2191DE9B" w14:textId="2A8C6002" w:rsidR="004531B4" w:rsidRDefault="001F6B74">
          <w:pPr>
            <w:pStyle w:val="Sommario3"/>
            <w:tabs>
              <w:tab w:val="right" w:leader="dot" w:pos="7111"/>
            </w:tabs>
            <w:rPr>
              <w:noProof/>
              <w:sz w:val="22"/>
              <w:lang w:eastAsia="it-IT"/>
            </w:rPr>
          </w:pPr>
          <w:hyperlink w:anchor="_Toc527665414" w:history="1">
            <w:r w:rsidR="004531B4" w:rsidRPr="00326C50">
              <w:rPr>
                <w:rStyle w:val="Collegamentoipertestuale"/>
                <w:noProof/>
              </w:rPr>
              <w:t>Giudizio complessivo dell’esperienza sul piano tecnico e umano con eventuali proposte di miglioramento</w:t>
            </w:r>
            <w:r w:rsidR="004531B4">
              <w:rPr>
                <w:noProof/>
                <w:webHidden/>
              </w:rPr>
              <w:tab/>
            </w:r>
            <w:r w:rsidR="004531B4">
              <w:rPr>
                <w:noProof/>
                <w:webHidden/>
              </w:rPr>
              <w:fldChar w:fldCharType="begin"/>
            </w:r>
            <w:r w:rsidR="004531B4">
              <w:rPr>
                <w:noProof/>
                <w:webHidden/>
              </w:rPr>
              <w:instrText xml:space="preserve"> PAGEREF _Toc527665414 \h </w:instrText>
            </w:r>
            <w:r w:rsidR="004531B4">
              <w:rPr>
                <w:noProof/>
                <w:webHidden/>
              </w:rPr>
            </w:r>
            <w:r w:rsidR="004531B4">
              <w:rPr>
                <w:noProof/>
                <w:webHidden/>
              </w:rPr>
              <w:fldChar w:fldCharType="separate"/>
            </w:r>
            <w:r w:rsidR="004531B4">
              <w:rPr>
                <w:noProof/>
                <w:webHidden/>
              </w:rPr>
              <w:t>9</w:t>
            </w:r>
            <w:r w:rsidR="004531B4">
              <w:rPr>
                <w:noProof/>
                <w:webHidden/>
              </w:rPr>
              <w:fldChar w:fldCharType="end"/>
            </w:r>
          </w:hyperlink>
        </w:p>
        <w:p w14:paraId="7415AEFB" w14:textId="3B241684" w:rsidR="004531B4" w:rsidRDefault="001F6B74">
          <w:pPr>
            <w:pStyle w:val="Sommario1"/>
            <w:rPr>
              <w:noProof/>
              <w:sz w:val="22"/>
              <w:lang w:eastAsia="it-IT"/>
            </w:rPr>
          </w:pPr>
          <w:hyperlink w:anchor="_Toc527665415" w:history="1">
            <w:r w:rsidR="004531B4" w:rsidRPr="004531B4">
              <w:rPr>
                <w:rStyle w:val="Collegamentoipertestuale"/>
                <w:b/>
                <w:noProof/>
              </w:rPr>
              <w:t>Bibliografia</w:t>
            </w:r>
            <w:r w:rsidR="004531B4">
              <w:rPr>
                <w:noProof/>
                <w:webHidden/>
              </w:rPr>
              <w:tab/>
            </w:r>
            <w:r w:rsidR="004531B4">
              <w:rPr>
                <w:noProof/>
                <w:webHidden/>
              </w:rPr>
              <w:fldChar w:fldCharType="begin"/>
            </w:r>
            <w:r w:rsidR="004531B4">
              <w:rPr>
                <w:noProof/>
                <w:webHidden/>
              </w:rPr>
              <w:instrText xml:space="preserve"> PAGEREF _Toc527665415 \h </w:instrText>
            </w:r>
            <w:r w:rsidR="004531B4">
              <w:rPr>
                <w:noProof/>
                <w:webHidden/>
              </w:rPr>
            </w:r>
            <w:r w:rsidR="004531B4">
              <w:rPr>
                <w:noProof/>
                <w:webHidden/>
              </w:rPr>
              <w:fldChar w:fldCharType="separate"/>
            </w:r>
            <w:r w:rsidR="004531B4">
              <w:rPr>
                <w:noProof/>
                <w:webHidden/>
              </w:rPr>
              <w:t>9</w:t>
            </w:r>
            <w:r w:rsidR="004531B4">
              <w:rPr>
                <w:noProof/>
                <w:webHidden/>
              </w:rPr>
              <w:fldChar w:fldCharType="end"/>
            </w:r>
          </w:hyperlink>
        </w:p>
        <w:p w14:paraId="3DDA63A5" w14:textId="191991A0" w:rsidR="00E72942" w:rsidRDefault="00E72942" w:rsidP="00E72942">
          <w:pPr>
            <w:rPr>
              <w:sz w:val="28"/>
              <w:szCs w:val="28"/>
            </w:rPr>
          </w:pPr>
          <w:r w:rsidRPr="00114B66">
            <w:rPr>
              <w:b/>
              <w:bCs/>
              <w:sz w:val="28"/>
              <w:szCs w:val="28"/>
            </w:rPr>
            <w:fldChar w:fldCharType="end"/>
          </w:r>
        </w:p>
      </w:sdtContent>
    </w:sdt>
    <w:p w14:paraId="7E2D77E5" w14:textId="77777777" w:rsidR="002D6D73" w:rsidRDefault="005B75CD" w:rsidP="005B75CD">
      <w:pPr>
        <w:pStyle w:val="Titolo1"/>
      </w:pPr>
      <w:bookmarkStart w:id="0" w:name="_Toc527665396"/>
      <w:r>
        <w:t>P</w:t>
      </w:r>
      <w:r w:rsidR="00B042D1">
        <w:t>RESENTAZIONE DELL’ AZIENDA E CORE BUSINESS</w:t>
      </w:r>
      <w:bookmarkEnd w:id="0"/>
    </w:p>
    <w:p w14:paraId="315D8CEB" w14:textId="77777777" w:rsidR="00B042D1" w:rsidRPr="008C6F30" w:rsidRDefault="00B042D1" w:rsidP="00B042D1">
      <w:pPr>
        <w:keepNext/>
        <w:framePr w:dropCap="drop" w:lines="3" w:wrap="around" w:vAnchor="text" w:hAnchor="text"/>
        <w:spacing w:before="60" w:line="952" w:lineRule="exact"/>
        <w:textAlignment w:val="baseline"/>
        <w:rPr>
          <w:rFonts w:cstheme="minorHAnsi"/>
          <w:position w:val="-10"/>
          <w:sz w:val="124"/>
        </w:rPr>
      </w:pPr>
      <w:r>
        <w:rPr>
          <w:rFonts w:cstheme="minorHAnsi"/>
          <w:position w:val="-10"/>
          <w:sz w:val="124"/>
        </w:rPr>
        <w:t>B</w:t>
      </w:r>
    </w:p>
    <w:p w14:paraId="6CF3EF9B" w14:textId="6AEA7DA0" w:rsidR="00B042D1" w:rsidRDefault="00B042D1" w:rsidP="00B042D1">
      <w:pPr>
        <w:spacing w:line="276" w:lineRule="auto"/>
      </w:pPr>
      <w:r>
        <w:rPr>
          <w:noProof/>
          <w:lang w:eastAsia="it-IT"/>
        </w:rPr>
        <mc:AlternateContent>
          <mc:Choice Requires="wps">
            <w:drawing>
              <wp:anchor distT="45720" distB="45720" distL="114300" distR="114300" simplePos="0" relativeHeight="251662336" behindDoc="0" locked="0" layoutInCell="1" allowOverlap="1" wp14:anchorId="78DB3167" wp14:editId="0C032CE4">
                <wp:simplePos x="0" y="0"/>
                <wp:positionH relativeFrom="column">
                  <wp:posOffset>4809490</wp:posOffset>
                </wp:positionH>
                <wp:positionV relativeFrom="paragraph">
                  <wp:posOffset>182245</wp:posOffset>
                </wp:positionV>
                <wp:extent cx="1365250" cy="759460"/>
                <wp:effectExtent l="0" t="0" r="25400" b="2159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759460"/>
                        </a:xfrm>
                        <a:prstGeom prst="rect">
                          <a:avLst/>
                        </a:prstGeom>
                        <a:solidFill>
                          <a:srgbClr val="FFFFFF"/>
                        </a:solidFill>
                        <a:ln w="9525">
                          <a:solidFill>
                            <a:srgbClr val="000000"/>
                          </a:solidFill>
                          <a:miter lim="800000"/>
                          <a:headEnd/>
                          <a:tailEnd/>
                        </a:ln>
                      </wps:spPr>
                      <wps:txbx>
                        <w:txbxContent>
                          <w:p w14:paraId="0EC4D1DF" w14:textId="77777777" w:rsidR="00B042D1" w:rsidRPr="009C3977" w:rsidRDefault="00B042D1" w:rsidP="00B042D1">
                            <w:pPr>
                              <w:pStyle w:val="Testocommento"/>
                              <w:rPr>
                                <w:lang w:val="en-US"/>
                              </w:rPr>
                            </w:pPr>
                            <w:r w:rsidRPr="009C3977">
                              <w:rPr>
                                <w:lang w:val="en-US"/>
                              </w:rPr>
                              <w:t xml:space="preserve">IoT: Internet of Things, </w:t>
                            </w:r>
                          </w:p>
                          <w:p w14:paraId="2FB419CD" w14:textId="77777777" w:rsidR="00B042D1" w:rsidRPr="009C3977" w:rsidRDefault="00B042D1" w:rsidP="00B042D1">
                            <w:pPr>
                              <w:pStyle w:val="Testocommento"/>
                              <w:rPr>
                                <w:lang w:val="en-US"/>
                              </w:rPr>
                            </w:pPr>
                            <w:r w:rsidRPr="009C3977">
                              <w:rPr>
                                <w:lang w:val="en-US"/>
                              </w:rPr>
                              <w:t xml:space="preserve"> Internet </w:t>
                            </w:r>
                            <w:proofErr w:type="spellStart"/>
                            <w:r w:rsidRPr="009C3977">
                              <w:rPr>
                                <w:lang w:val="en-US"/>
                              </w:rPr>
                              <w:t>delle</w:t>
                            </w:r>
                            <w:proofErr w:type="spellEnd"/>
                            <w:r w:rsidRPr="009C3977">
                              <w:rPr>
                                <w:lang w:val="en-US"/>
                              </w:rPr>
                              <w:t xml:space="preserve"> </w:t>
                            </w:r>
                            <w:proofErr w:type="spellStart"/>
                            <w:r w:rsidRPr="009C3977">
                              <w:rPr>
                                <w:lang w:val="en-US"/>
                              </w:rPr>
                              <w:t>Cose</w:t>
                            </w:r>
                            <w:proofErr w:type="spellEnd"/>
                            <w:r w:rsidRPr="009C3977">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DB3167" id="_x0000_t202" coordsize="21600,21600" o:spt="202" path="m,l,21600r21600,l21600,xe">
                <v:stroke joinstyle="miter"/>
                <v:path gradientshapeok="t" o:connecttype="rect"/>
              </v:shapetype>
              <v:shape id="Casella di testo 2" o:spid="_x0000_s1026" type="#_x0000_t202" style="position:absolute;margin-left:378.7pt;margin-top:14.35pt;width:107.5pt;height:59.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">
                <v:textbox>
                  <w:txbxContent>
                    <w:p w14:paraId="0EC4D1DF" w14:textId="77777777" w:rsidR="00B042D1" w:rsidRPr="009C3977" w:rsidRDefault="00B042D1" w:rsidP="00B042D1">
                      <w:pPr>
                        <w:pStyle w:val="Testocommento"/>
                        <w:rPr>
                          <w:lang w:val="en-US"/>
                        </w:rPr>
                      </w:pPr>
                      <w:r w:rsidRPr="009C3977">
                        <w:rPr>
                          <w:lang w:val="en-US"/>
                        </w:rPr>
                        <w:t xml:space="preserve">IoT: Internet of Things, </w:t>
                      </w:r>
                    </w:p>
                    <w:p w14:paraId="2FB419CD" w14:textId="77777777" w:rsidR="00B042D1" w:rsidRPr="009C3977" w:rsidRDefault="00B042D1" w:rsidP="00B042D1">
                      <w:pPr>
                        <w:pStyle w:val="Testocommento"/>
                        <w:rPr>
                          <w:lang w:val="en-US"/>
                        </w:rPr>
                      </w:pPr>
                      <w:r w:rsidRPr="009C3977">
                        <w:rPr>
                          <w:lang w:val="en-US"/>
                        </w:rPr>
                        <w:t xml:space="preserve"> Internet </w:t>
                      </w:r>
                      <w:proofErr w:type="spellStart"/>
                      <w:r w:rsidRPr="009C3977">
                        <w:rPr>
                          <w:lang w:val="en-US"/>
                        </w:rPr>
                        <w:t>delle</w:t>
                      </w:r>
                      <w:proofErr w:type="spellEnd"/>
                      <w:r w:rsidRPr="009C3977">
                        <w:rPr>
                          <w:lang w:val="en-US"/>
                        </w:rPr>
                        <w:t xml:space="preserve"> </w:t>
                      </w:r>
                      <w:proofErr w:type="spellStart"/>
                      <w:r w:rsidRPr="009C3977">
                        <w:rPr>
                          <w:lang w:val="en-US"/>
                        </w:rPr>
                        <w:t>Cose</w:t>
                      </w:r>
                      <w:proofErr w:type="spellEnd"/>
                      <w:r w:rsidRPr="009C3977">
                        <w:rPr>
                          <w:lang w:val="en-US"/>
                        </w:rPr>
                        <w:t>.</w:t>
                      </w:r>
                    </w:p>
                  </w:txbxContent>
                </v:textbox>
                <w10:wrap type="square"/>
              </v:shape>
            </w:pict>
          </mc:Fallback>
        </mc:AlternateContent>
      </w:r>
      <w:r w:rsidRPr="00815515">
        <w:t xml:space="preserve">luewind s.r.l., una società di ricerca e ingegneria, fornisce prodotti innovativi nel campo dell'elettronica digitale, dell'efficienza energetica e della tecnologia wireless. Progettando sensori hardware, reti wireless e infrastrutture, Bluewind offre soluzioni complete per il prodotto, collegate e pronte per il prossimo </w:t>
      </w:r>
      <w:r w:rsidRPr="008714D9">
        <w:rPr>
          <w:highlight w:val="yellow"/>
        </w:rPr>
        <w:t>IoT</w:t>
      </w:r>
      <w:r w:rsidRPr="00815515">
        <w:t>. La società offre servizi alle principali industrie situate in tutta Europa e negli Stati Uniti, nei principali settori applicativi quali: settore automobilistico, domotica e sensori wireless</w:t>
      </w:r>
      <w:r w:rsidR="009C3977">
        <w:t xml:space="preserve">. Il team </w:t>
      </w:r>
      <w:r w:rsidRPr="00815515">
        <w:t xml:space="preserve">di </w:t>
      </w:r>
      <w:r w:rsidRPr="00815515">
        <w:lastRenderedPageBreak/>
        <w:t>ricerca e sviluppo è costituita da ingegneri esperti, che forniscono un design completo del prodotto e che coprono il ciclo completo di progettazione: architettura del prodotto, progettazione hardware e software, test dei prodotti, conformità CE e produzione.</w:t>
      </w:r>
    </w:p>
    <w:p w14:paraId="653BFE26" w14:textId="77777777" w:rsidR="002D6D73" w:rsidRPr="00122300" w:rsidRDefault="002D6D73" w:rsidP="00122300"/>
    <w:p w14:paraId="4991E6EC" w14:textId="77777777" w:rsidR="002D6D73" w:rsidRPr="00122300" w:rsidRDefault="00B042D1" w:rsidP="005B75CD">
      <w:pPr>
        <w:pStyle w:val="Titolo3"/>
      </w:pPr>
      <w:bookmarkStart w:id="1" w:name="_Toc527665397"/>
      <w:r>
        <w:t>PROPRIETà, STRUTTURA AZIENDALE E DIPENDENTI</w:t>
      </w:r>
      <w:bookmarkEnd w:id="1"/>
    </w:p>
    <w:p w14:paraId="7D54D3E2" w14:textId="77777777" w:rsidR="00B042D1" w:rsidRDefault="00B042D1" w:rsidP="00B042D1">
      <w:pPr>
        <w:spacing w:line="276" w:lineRule="auto"/>
      </w:pPr>
      <w:r>
        <w:t>N</w:t>
      </w:r>
      <w:r w:rsidRPr="00CB6B9E">
        <w:t>ata nel 19</w:t>
      </w:r>
      <w:r w:rsidR="00D46219">
        <w:t>97, Bluewind include un team di</w:t>
      </w:r>
      <w:r w:rsidRPr="00CB6B9E">
        <w:t xml:space="preserve"> ingegneri,</w:t>
      </w:r>
      <w:r w:rsidR="00D46219">
        <w:t xml:space="preserve"> specializzati in progettazione </w:t>
      </w:r>
      <w:r w:rsidRPr="00CB6B9E">
        <w:t xml:space="preserve">di sistemi elettronici: software, hardware, prototipazione e collaudo. Bluewind si basa su relazioni consolidate con università, laboratori riconosciuti e partnership legali con produttori di semiconduttori in tutto il mondo. L'azienda si trova </w:t>
      </w:r>
      <w:r>
        <w:t>a Castelfranco Veneto in Via della Borsa N°16.</w:t>
      </w:r>
    </w:p>
    <w:p w14:paraId="3A517160" w14:textId="77777777" w:rsidR="002D6D73" w:rsidRDefault="002D6D73" w:rsidP="00B042D1">
      <w:pPr>
        <w:pStyle w:val="Puntoelenco"/>
        <w:numPr>
          <w:ilvl w:val="0"/>
          <w:numId w:val="0"/>
        </w:numPr>
        <w:ind w:left="216" w:hanging="216"/>
      </w:pPr>
    </w:p>
    <w:p w14:paraId="6177357B" w14:textId="77777777" w:rsidR="002D6D73" w:rsidRPr="00D46219" w:rsidRDefault="00D46219" w:rsidP="005B75CD">
      <w:pPr>
        <w:pStyle w:val="Titolo3"/>
      </w:pPr>
      <w:bookmarkStart w:id="2" w:name="_Toc527665398"/>
      <w:r w:rsidRPr="00D46219">
        <w:t>SOLUZIONI E SERVIZI OFFERTI DALL’ AZIENDA</w:t>
      </w:r>
      <w:bookmarkEnd w:id="2"/>
    </w:p>
    <w:p w14:paraId="354BA612" w14:textId="77777777" w:rsidR="00D46219" w:rsidRDefault="00D46219" w:rsidP="00D46219">
      <w:pPr>
        <w:rPr>
          <w:noProof/>
        </w:rPr>
      </w:pPr>
    </w:p>
    <w:tbl>
      <w:tblPr>
        <w:tblStyle w:val="Grigliatabella"/>
        <w:tblW w:w="7203" w:type="dxa"/>
        <w:tblLook w:val="04A0" w:firstRow="1" w:lastRow="0" w:firstColumn="1" w:lastColumn="0" w:noHBand="0" w:noVBand="1"/>
      </w:tblPr>
      <w:tblGrid>
        <w:gridCol w:w="3601"/>
        <w:gridCol w:w="3602"/>
      </w:tblGrid>
      <w:tr w:rsidR="00D46219" w14:paraId="687506AE" w14:textId="77777777" w:rsidTr="005B75CD">
        <w:trPr>
          <w:trHeight w:val="645"/>
        </w:trPr>
        <w:tc>
          <w:tcPr>
            <w:tcW w:w="3601" w:type="dxa"/>
            <w:tcBorders>
              <w:top w:val="double" w:sz="4" w:space="0" w:color="F3A447" w:themeColor="accent2"/>
              <w:left w:val="double" w:sz="4" w:space="0" w:color="F3A447" w:themeColor="accent2"/>
              <w:bottom w:val="double" w:sz="4" w:space="0" w:color="F3A447" w:themeColor="accent2"/>
              <w:right w:val="double" w:sz="4" w:space="0" w:color="40AFFF" w:themeColor="accent1"/>
            </w:tcBorders>
            <w:shd w:val="clear" w:color="auto" w:fill="DC7D0E" w:themeFill="accent2" w:themeFillShade="BF"/>
          </w:tcPr>
          <w:p w14:paraId="322EDA14" w14:textId="77777777" w:rsidR="00D46219" w:rsidRPr="005B75CD" w:rsidRDefault="00D46219" w:rsidP="00D46219">
            <w:pPr>
              <w:jc w:val="center"/>
              <w:rPr>
                <w:b/>
                <w:noProof/>
                <w:color w:val="FFFFFF" w:themeColor="background1"/>
                <w:sz w:val="28"/>
                <w:szCs w:val="28"/>
              </w:rPr>
            </w:pPr>
            <w:r w:rsidRPr="005B75CD">
              <w:rPr>
                <w:b/>
                <w:color w:val="FFFFFF" w:themeColor="background1"/>
                <w:sz w:val="28"/>
                <w:szCs w:val="28"/>
              </w:rPr>
              <w:t>Technology Solutions</w:t>
            </w:r>
          </w:p>
          <w:p w14:paraId="4A710D6D" w14:textId="77777777" w:rsidR="00D46219" w:rsidRPr="00D46219" w:rsidRDefault="00D46219" w:rsidP="00D46219">
            <w:pPr>
              <w:jc w:val="center"/>
              <w:rPr>
                <w:noProof/>
                <w:sz w:val="28"/>
                <w:szCs w:val="28"/>
              </w:rPr>
            </w:pPr>
          </w:p>
        </w:tc>
        <w:tc>
          <w:tcPr>
            <w:tcW w:w="3602" w:type="dxa"/>
            <w:tcBorders>
              <w:top w:val="double" w:sz="4" w:space="0" w:color="40AFFF" w:themeColor="accent1"/>
              <w:left w:val="double" w:sz="4" w:space="0" w:color="40AFFF" w:themeColor="accent1"/>
              <w:bottom w:val="double" w:sz="4" w:space="0" w:color="40AFFF" w:themeColor="accent1"/>
              <w:right w:val="double" w:sz="4" w:space="0" w:color="40AFFF" w:themeColor="accent1"/>
            </w:tcBorders>
            <w:shd w:val="clear" w:color="auto" w:fill="0070C0"/>
          </w:tcPr>
          <w:p w14:paraId="6E1CF878" w14:textId="77777777" w:rsidR="00D46219" w:rsidRPr="00D46219" w:rsidRDefault="00D46219" w:rsidP="00D46219">
            <w:pPr>
              <w:jc w:val="center"/>
              <w:rPr>
                <w:rFonts w:cstheme="minorHAnsi"/>
                <w:noProof/>
                <w:sz w:val="28"/>
                <w:szCs w:val="28"/>
              </w:rPr>
            </w:pPr>
            <w:r w:rsidRPr="005B75CD">
              <w:rPr>
                <w:rFonts w:eastAsiaTheme="majorEastAsia" w:cstheme="minorHAnsi"/>
                <w:b/>
                <w:bCs/>
                <w:color w:val="FFFFFF" w:themeColor="background1"/>
                <w:sz w:val="28"/>
                <w:szCs w:val="28"/>
              </w:rPr>
              <w:t>Services</w:t>
            </w:r>
          </w:p>
        </w:tc>
      </w:tr>
      <w:tr w:rsidR="00D46219" w14:paraId="04AACCD7" w14:textId="77777777" w:rsidTr="005B75CD">
        <w:trPr>
          <w:trHeight w:val="3244"/>
        </w:trPr>
        <w:tc>
          <w:tcPr>
            <w:tcW w:w="3601" w:type="dxa"/>
            <w:tcBorders>
              <w:top w:val="double" w:sz="4" w:space="0" w:color="F3A447" w:themeColor="accent2"/>
              <w:left w:val="double" w:sz="4" w:space="0" w:color="F3A447" w:themeColor="accent2"/>
              <w:bottom w:val="double" w:sz="4" w:space="0" w:color="F3A447" w:themeColor="accent2"/>
              <w:right w:val="double" w:sz="4" w:space="0" w:color="F3A447" w:themeColor="accent2"/>
            </w:tcBorders>
          </w:tcPr>
          <w:p w14:paraId="6C8E4169" w14:textId="77777777" w:rsidR="00D46219" w:rsidRPr="009F66C2" w:rsidRDefault="00D46219" w:rsidP="00D46219">
            <w:pPr>
              <w:pStyle w:val="Paragrafoelenco"/>
              <w:numPr>
                <w:ilvl w:val="0"/>
                <w:numId w:val="17"/>
              </w:numPr>
              <w:spacing w:line="276" w:lineRule="auto"/>
              <w:ind w:left="366" w:hanging="284"/>
            </w:pPr>
            <w:r w:rsidRPr="009F66C2">
              <w:t>Smart Energy &amp; Solar</w:t>
            </w:r>
            <w:r>
              <w:t>e</w:t>
            </w:r>
          </w:p>
          <w:p w14:paraId="2870512E" w14:textId="77777777" w:rsidR="00D46219" w:rsidRPr="009F66C2" w:rsidRDefault="00D46219" w:rsidP="00D46219">
            <w:pPr>
              <w:pStyle w:val="Paragrafoelenco"/>
              <w:numPr>
                <w:ilvl w:val="0"/>
                <w:numId w:val="17"/>
              </w:numPr>
              <w:spacing w:line="276" w:lineRule="auto"/>
              <w:ind w:left="366" w:hanging="284"/>
            </w:pPr>
            <w:r w:rsidRPr="009F66C2">
              <w:t>Zigbee and Konnex</w:t>
            </w:r>
          </w:p>
          <w:p w14:paraId="77E72B3F" w14:textId="77777777" w:rsidR="00D46219" w:rsidRPr="009F66C2" w:rsidRDefault="00D46219" w:rsidP="00D46219">
            <w:pPr>
              <w:pStyle w:val="Paragrafoelenco"/>
              <w:numPr>
                <w:ilvl w:val="0"/>
                <w:numId w:val="17"/>
              </w:numPr>
              <w:spacing w:line="276" w:lineRule="auto"/>
              <w:ind w:left="366" w:hanging="284"/>
            </w:pPr>
            <w:r>
              <w:t>Protocolli WiFi e Zigbee</w:t>
            </w:r>
          </w:p>
          <w:p w14:paraId="7A731269" w14:textId="77777777" w:rsidR="00D46219" w:rsidRPr="009F66C2" w:rsidRDefault="00D46219" w:rsidP="00D46219">
            <w:pPr>
              <w:pStyle w:val="Paragrafoelenco"/>
              <w:numPr>
                <w:ilvl w:val="0"/>
                <w:numId w:val="17"/>
              </w:numPr>
              <w:spacing w:line="276" w:lineRule="auto"/>
              <w:ind w:left="366" w:hanging="284"/>
            </w:pPr>
            <w:r w:rsidRPr="009F66C2">
              <w:t xml:space="preserve">Linux </w:t>
            </w:r>
            <w:r>
              <w:t>per sistemi in tempo reale</w:t>
            </w:r>
          </w:p>
          <w:p w14:paraId="2B96302B" w14:textId="77777777" w:rsidR="00D46219" w:rsidRPr="009C3977" w:rsidRDefault="00D46219" w:rsidP="00D46219">
            <w:pPr>
              <w:pStyle w:val="Paragrafoelenco"/>
              <w:numPr>
                <w:ilvl w:val="0"/>
                <w:numId w:val="18"/>
              </w:numPr>
              <w:spacing w:line="276" w:lineRule="auto"/>
              <w:ind w:left="366" w:hanging="284"/>
              <w:rPr>
                <w:lang w:val="en-US"/>
              </w:rPr>
            </w:pPr>
            <w:r w:rsidRPr="009C3977">
              <w:rPr>
                <w:lang w:val="en-US"/>
              </w:rPr>
              <w:t>Video Over IP (H264, MPEG4)</w:t>
            </w:r>
          </w:p>
          <w:p w14:paraId="3BC2BC5C" w14:textId="77777777" w:rsidR="00D46219" w:rsidRDefault="00D46219" w:rsidP="00D46219">
            <w:pPr>
              <w:pStyle w:val="Paragrafoelenco"/>
              <w:numPr>
                <w:ilvl w:val="0"/>
                <w:numId w:val="18"/>
              </w:numPr>
              <w:spacing w:line="276" w:lineRule="auto"/>
              <w:ind w:left="366" w:hanging="284"/>
            </w:pPr>
            <w:r w:rsidRPr="00D46219">
              <w:rPr>
                <w:sz w:val="22"/>
              </w:rPr>
              <w:t>Piattaforme GSM, GPRS e GPS</w:t>
            </w:r>
          </w:p>
          <w:p w14:paraId="38C0EDFD" w14:textId="77777777" w:rsidR="00D46219" w:rsidRDefault="00D46219" w:rsidP="00D46219">
            <w:pPr>
              <w:rPr>
                <w:noProof/>
              </w:rPr>
            </w:pPr>
          </w:p>
        </w:tc>
        <w:tc>
          <w:tcPr>
            <w:tcW w:w="3602" w:type="dxa"/>
            <w:tcBorders>
              <w:top w:val="double" w:sz="4" w:space="0" w:color="40AFFF" w:themeColor="accent1"/>
              <w:left w:val="double" w:sz="4" w:space="0" w:color="F3A447" w:themeColor="accent2"/>
              <w:bottom w:val="double" w:sz="4" w:space="0" w:color="40AFFF" w:themeColor="accent1"/>
              <w:right w:val="double" w:sz="4" w:space="0" w:color="40AFFF" w:themeColor="accent1"/>
            </w:tcBorders>
          </w:tcPr>
          <w:p w14:paraId="5C76D135" w14:textId="77777777" w:rsidR="00D46219" w:rsidRPr="009F66C2" w:rsidRDefault="00D46219" w:rsidP="00D46219">
            <w:pPr>
              <w:pStyle w:val="Paragrafoelenco"/>
              <w:numPr>
                <w:ilvl w:val="0"/>
                <w:numId w:val="18"/>
              </w:numPr>
              <w:spacing w:line="276" w:lineRule="auto"/>
              <w:ind w:left="366" w:hanging="284"/>
            </w:pPr>
            <w:r>
              <w:t>Progettazione e modellazione di prodotti</w:t>
            </w:r>
          </w:p>
          <w:p w14:paraId="5544D756" w14:textId="77777777" w:rsidR="00D46219" w:rsidRPr="009F66C2" w:rsidRDefault="00D46219" w:rsidP="00D46219">
            <w:pPr>
              <w:pStyle w:val="Paragrafoelenco"/>
              <w:numPr>
                <w:ilvl w:val="0"/>
                <w:numId w:val="18"/>
              </w:numPr>
              <w:spacing w:line="276" w:lineRule="auto"/>
              <w:ind w:left="366" w:hanging="284"/>
            </w:pPr>
            <w:r>
              <w:t>Progettazione hardware e</w:t>
            </w:r>
            <w:r w:rsidRPr="009F66C2">
              <w:t xml:space="preserve"> software</w:t>
            </w:r>
          </w:p>
          <w:p w14:paraId="4D05EC76" w14:textId="77777777" w:rsidR="00D46219" w:rsidRPr="009F66C2" w:rsidRDefault="00D46219" w:rsidP="00D46219">
            <w:pPr>
              <w:pStyle w:val="Paragrafoelenco"/>
              <w:numPr>
                <w:ilvl w:val="0"/>
                <w:numId w:val="18"/>
              </w:numPr>
              <w:spacing w:line="276" w:lineRule="auto"/>
              <w:ind w:left="366" w:hanging="284"/>
            </w:pPr>
            <w:r>
              <w:t>Progettazione di antenne</w:t>
            </w:r>
          </w:p>
          <w:p w14:paraId="774D4C1F" w14:textId="77777777" w:rsidR="00D46219" w:rsidRPr="009F66C2" w:rsidRDefault="00D46219" w:rsidP="00D46219">
            <w:pPr>
              <w:pStyle w:val="Paragrafoelenco"/>
              <w:numPr>
                <w:ilvl w:val="0"/>
                <w:numId w:val="18"/>
              </w:numPr>
              <w:spacing w:line="276" w:lineRule="auto"/>
              <w:ind w:left="366" w:hanging="284"/>
            </w:pPr>
            <w:r>
              <w:t>Creazione di prototipi e produzione</w:t>
            </w:r>
          </w:p>
          <w:p w14:paraId="6B6E389F" w14:textId="77777777" w:rsidR="00D46219" w:rsidRDefault="00D46219" w:rsidP="00D46219">
            <w:pPr>
              <w:pStyle w:val="Paragrafoelenco"/>
              <w:numPr>
                <w:ilvl w:val="0"/>
                <w:numId w:val="18"/>
              </w:numPr>
              <w:spacing w:line="276" w:lineRule="auto"/>
              <w:ind w:left="366" w:hanging="284"/>
            </w:pPr>
            <w:r>
              <w:t>Collaudo prodotti</w:t>
            </w:r>
          </w:p>
          <w:p w14:paraId="7E7F133C" w14:textId="77777777" w:rsidR="00D46219" w:rsidRPr="009F66C2" w:rsidRDefault="00D46219" w:rsidP="00D46219">
            <w:pPr>
              <w:pStyle w:val="Paragrafoelenco"/>
              <w:numPr>
                <w:ilvl w:val="0"/>
                <w:numId w:val="18"/>
              </w:numPr>
              <w:spacing w:line="276" w:lineRule="auto"/>
              <w:ind w:left="366" w:hanging="284"/>
            </w:pPr>
            <w:r>
              <w:t>Conformità EMI/EMC</w:t>
            </w:r>
          </w:p>
          <w:p w14:paraId="6C11DF27" w14:textId="77777777" w:rsidR="00D46219" w:rsidRDefault="00D46219" w:rsidP="00D46219">
            <w:pPr>
              <w:rPr>
                <w:noProof/>
              </w:rPr>
            </w:pPr>
          </w:p>
        </w:tc>
      </w:tr>
    </w:tbl>
    <w:p w14:paraId="2780F659" w14:textId="77777777" w:rsidR="009B0674" w:rsidRDefault="009B0674" w:rsidP="00D46219"/>
    <w:p w14:paraId="19778E8C" w14:textId="77777777" w:rsidR="005B75CD" w:rsidRDefault="005B75CD" w:rsidP="00D46219"/>
    <w:p w14:paraId="1AA45F03" w14:textId="77777777" w:rsidR="005B75CD" w:rsidRDefault="005B75CD" w:rsidP="00D46219"/>
    <w:p w14:paraId="2EDDBAE0" w14:textId="77777777" w:rsidR="005B75CD" w:rsidRDefault="005B75CD" w:rsidP="00D46219"/>
    <w:p w14:paraId="0B56F37A" w14:textId="77777777" w:rsidR="005B75CD" w:rsidRDefault="005B75CD" w:rsidP="00D46219"/>
    <w:p w14:paraId="21C74978" w14:textId="77777777" w:rsidR="005B75CD" w:rsidRDefault="005B75CD" w:rsidP="005B75CD">
      <w:pPr>
        <w:pStyle w:val="Titolo1"/>
        <w:spacing w:line="276" w:lineRule="auto"/>
      </w:pPr>
      <w:bookmarkStart w:id="3" w:name="_Toc527665399"/>
      <w:r>
        <w:t>Descrizione dell’esperienza</w:t>
      </w:r>
      <w:bookmarkEnd w:id="3"/>
    </w:p>
    <w:p w14:paraId="755A3245" w14:textId="77777777" w:rsidR="005B75CD" w:rsidRDefault="005B75CD" w:rsidP="005B75CD">
      <w:pPr>
        <w:pStyle w:val="Titolo3"/>
        <w:spacing w:line="276" w:lineRule="auto"/>
      </w:pPr>
      <w:bookmarkStart w:id="4" w:name="_Toc527665400"/>
      <w:r>
        <w:t>Definizione e finalità</w:t>
      </w:r>
      <w:bookmarkEnd w:id="4"/>
    </w:p>
    <w:p w14:paraId="20476B51" w14:textId="77777777" w:rsidR="005B75CD" w:rsidRPr="005B75CD" w:rsidRDefault="005B75CD" w:rsidP="005B75CD">
      <w:pPr>
        <w:keepNext/>
        <w:framePr w:dropCap="drop" w:lines="3" w:wrap="around" w:vAnchor="text" w:hAnchor="text"/>
        <w:spacing w:before="60" w:line="952" w:lineRule="exact"/>
        <w:textAlignment w:val="baseline"/>
        <w:rPr>
          <w:rFonts w:cstheme="minorHAnsi"/>
          <w:position w:val="-10"/>
          <w:sz w:val="128"/>
          <w:szCs w:val="128"/>
        </w:rPr>
      </w:pPr>
      <w:r w:rsidRPr="005B75CD">
        <w:rPr>
          <w:rFonts w:cstheme="minorHAnsi"/>
          <w:position w:val="-10"/>
          <w:sz w:val="128"/>
          <w:szCs w:val="128"/>
        </w:rPr>
        <w:t>L</w:t>
      </w:r>
    </w:p>
    <w:p w14:paraId="6EECCBC7" w14:textId="334EE3C9" w:rsidR="005B75CD" w:rsidRDefault="005B75CD" w:rsidP="005B75CD">
      <w:pPr>
        <w:spacing w:line="276" w:lineRule="auto"/>
      </w:pPr>
      <w:r>
        <w:t xml:space="preserve">o scopo dell’ASL è di farci entrare nell’ottica del mondo del lavoro, farci capire come relazionarci con i colleghi di un’azienda, con le scadenze e con le difficoltà, ma in un ambiente di prova, dove sbagliare </w:t>
      </w:r>
      <w:r w:rsidR="009C3977">
        <w:t>ed</w:t>
      </w:r>
      <w:r>
        <w:t xml:space="preserve"> imparare dai propri errori. </w:t>
      </w:r>
    </w:p>
    <w:p w14:paraId="0D528AD5" w14:textId="77777777" w:rsidR="005B75CD" w:rsidRPr="00122300" w:rsidRDefault="005B75CD" w:rsidP="005B75CD">
      <w:pPr>
        <w:spacing w:line="276" w:lineRule="auto"/>
      </w:pPr>
    </w:p>
    <w:bookmarkStart w:id="5" w:name="_Toc527665401"/>
    <w:p w14:paraId="32A4B278" w14:textId="77777777" w:rsidR="005B75CD" w:rsidRDefault="001F6B74" w:rsidP="005B75CD">
      <w:pPr>
        <w:pStyle w:val="Titolo3"/>
        <w:spacing w:line="276" w:lineRule="auto"/>
      </w:pPr>
      <w:sdt>
        <w:sdtPr>
          <w:alias w:val="Titolo 1:"/>
          <w:tag w:val="Titolo 1:"/>
          <w:id w:val="1124274245"/>
          <w:placeholder>
            <w:docPart w:val="7EC24D4B3D7C49AEB704CA3713D06547"/>
          </w:placeholder>
          <w:temporary/>
          <w:showingPlcHdr/>
          <w15:appearance w15:val="hidden"/>
        </w:sdtPr>
        <w:sdtEndPr/>
        <w:sdtContent>
          <w:r w:rsidR="005B75CD">
            <w:rPr>
              <w:lang w:bidi="it-IT"/>
            </w:rPr>
            <w:t>Un aspetto sempre ottimale</w:t>
          </w:r>
        </w:sdtContent>
      </w:sdt>
      <w:r w:rsidR="005B75CD">
        <w:t>Obbiettivi tecnici, metodologigi e formativi</w:t>
      </w:r>
      <w:bookmarkEnd w:id="5"/>
    </w:p>
    <w:p w14:paraId="735F7C0F" w14:textId="4DCA1725" w:rsidR="005B75CD" w:rsidRDefault="005B75CD" w:rsidP="005B75CD">
      <w:pPr>
        <w:spacing w:line="276" w:lineRule="auto"/>
      </w:pPr>
      <w:r>
        <w:t>L’obbiettivo e quello di saperci rapportare con il problema, saperlo dividere in piccole operazioni più semplici e riuscire a risolvere nei tempi limiti utilizzando le risorse a nostra disposizione e le capacità acquisite durante la nostra carriera scolastica</w:t>
      </w:r>
      <w:r w:rsidR="00821917">
        <w:t>.</w:t>
      </w:r>
    </w:p>
    <w:p w14:paraId="31273CD1" w14:textId="3CBF3CBE" w:rsidR="005B75CD" w:rsidRDefault="005B75CD" w:rsidP="005B75CD">
      <w:pPr>
        <w:spacing w:line="276" w:lineRule="auto"/>
      </w:pPr>
    </w:p>
    <w:p w14:paraId="4954F105" w14:textId="0F8A0C0F" w:rsidR="005B75CD" w:rsidRDefault="0088731F" w:rsidP="005B75CD">
      <w:pPr>
        <w:pStyle w:val="Titolo3"/>
        <w:spacing w:line="276" w:lineRule="auto"/>
      </w:pPr>
      <w:bookmarkStart w:id="6" w:name="_Toc527665402"/>
      <w:r>
        <w:rPr>
          <w:noProof/>
          <w:lang w:eastAsia="it-IT"/>
        </w:rPr>
        <mc:AlternateContent>
          <mc:Choice Requires="wps">
            <w:drawing>
              <wp:anchor distT="45720" distB="45720" distL="114300" distR="114300" simplePos="0" relativeHeight="251664384" behindDoc="0" locked="0" layoutInCell="1" allowOverlap="1" wp14:anchorId="70DDE398" wp14:editId="0AB8FD01">
                <wp:simplePos x="0" y="0"/>
                <wp:positionH relativeFrom="column">
                  <wp:posOffset>4895850</wp:posOffset>
                </wp:positionH>
                <wp:positionV relativeFrom="paragraph">
                  <wp:posOffset>168910</wp:posOffset>
                </wp:positionV>
                <wp:extent cx="1538605" cy="1476375"/>
                <wp:effectExtent l="0" t="0" r="23495" b="28575"/>
                <wp:wrapSquare wrapText="bothSides"/>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1476375"/>
                        </a:xfrm>
                        <a:prstGeom prst="rect">
                          <a:avLst/>
                        </a:prstGeom>
                        <a:solidFill>
                          <a:srgbClr val="FFFFFF"/>
                        </a:solidFill>
                        <a:ln w="9525">
                          <a:solidFill>
                            <a:srgbClr val="000000"/>
                          </a:solidFill>
                          <a:miter lim="800000"/>
                          <a:headEnd/>
                          <a:tailEnd/>
                        </a:ln>
                      </wps:spPr>
                      <wps:txbx>
                        <w:txbxContent>
                          <w:p w14:paraId="0078DC24" w14:textId="7336B57E" w:rsidR="005B75CD" w:rsidRPr="0088731F" w:rsidRDefault="0088731F" w:rsidP="005B75CD">
                            <w:pPr>
                              <w:pStyle w:val="Testocommento"/>
                              <w:rPr>
                                <w:lang w:val="en-US"/>
                              </w:rPr>
                            </w:pPr>
                            <w:r w:rsidRPr="0088731F">
                              <w:rPr>
                                <w:lang w:val="en-US"/>
                              </w:rPr>
                              <w:t>ST</w:t>
                            </w:r>
                            <w:r w:rsidR="005B75CD" w:rsidRPr="0088731F">
                              <w:rPr>
                                <w:lang w:val="en-US"/>
                              </w:rPr>
                              <w:t xml:space="preserve">: </w:t>
                            </w:r>
                            <w:r w:rsidRPr="0088731F">
                              <w:rPr>
                                <w:lang w:val="en-US"/>
                              </w:rPr>
                              <w:t>STMicroelectronics is a world leader in providing the semiconductor solutions that make a positive contribution to people’s lives, today and into the future.</w:t>
                            </w:r>
                          </w:p>
                          <w:p w14:paraId="07E1E12C" w14:textId="3E4CB3E7" w:rsidR="005B75CD" w:rsidRPr="005D11AA" w:rsidRDefault="005B75CD" w:rsidP="005B75CD">
                            <w:pPr>
                              <w:pStyle w:val="Testocommen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E398" id="_x0000_s1027" type="#_x0000_t202" style="position:absolute;margin-left:385.5pt;margin-top:13.3pt;width:121.15pt;height:11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">
                <v:textbox>
                  <w:txbxContent>
                    <w:p w14:paraId="0078DC24" w14:textId="7336B57E" w:rsidR="005B75CD" w:rsidRPr="0088731F" w:rsidRDefault="0088731F" w:rsidP="005B75CD">
                      <w:pPr>
                        <w:pStyle w:val="Testocommento"/>
                        <w:rPr>
                          <w:lang w:val="en-US"/>
                        </w:rPr>
                      </w:pPr>
                      <w:r w:rsidRPr="0088731F">
                        <w:rPr>
                          <w:lang w:val="en-US"/>
                        </w:rPr>
                        <w:t>ST</w:t>
                      </w:r>
                      <w:r w:rsidR="005B75CD" w:rsidRPr="0088731F">
                        <w:rPr>
                          <w:lang w:val="en-US"/>
                        </w:rPr>
                        <w:t xml:space="preserve">: </w:t>
                      </w:r>
                      <w:r w:rsidRPr="0088731F">
                        <w:rPr>
                          <w:lang w:val="en-US"/>
                        </w:rPr>
                        <w:t>STMicroelectronics is a world leader in providing the semiconductor solutions that make a positive contribution to people’s lives, today and into the future.</w:t>
                      </w:r>
                    </w:p>
                    <w:p w14:paraId="07E1E12C" w14:textId="3E4CB3E7" w:rsidR="005B75CD" w:rsidRPr="005D11AA" w:rsidRDefault="005B75CD" w:rsidP="005B75CD">
                      <w:pPr>
                        <w:pStyle w:val="Testocommento"/>
                        <w:rPr>
                          <w:lang w:val="en-US"/>
                        </w:rPr>
                      </w:pPr>
                    </w:p>
                  </w:txbxContent>
                </v:textbox>
                <w10:wrap type="square"/>
              </v:shape>
            </w:pict>
          </mc:Fallback>
        </mc:AlternateContent>
      </w:r>
      <w:r w:rsidR="005B75CD">
        <w:t>Periodo, orari, reparto, attrezzatura richiesta</w:t>
      </w:r>
      <w:bookmarkEnd w:id="6"/>
    </w:p>
    <w:p w14:paraId="5AAF3783" w14:textId="410C587C" w:rsidR="005B75CD" w:rsidRDefault="005B75CD" w:rsidP="005B75CD">
      <w:pPr>
        <w:spacing w:line="276" w:lineRule="auto"/>
      </w:pPr>
      <w:r>
        <w:t>L’alternanza scuola-lavoro è cominciata il 2</w:t>
      </w:r>
      <w:r w:rsidR="009C3977">
        <w:t>8</w:t>
      </w:r>
      <w:r>
        <w:t xml:space="preserve"> maggio 201</w:t>
      </w:r>
      <w:r w:rsidR="009C3977">
        <w:t>8</w:t>
      </w:r>
      <w:r>
        <w:t xml:space="preserve"> e fino al 1</w:t>
      </w:r>
      <w:r w:rsidR="00BF2A69">
        <w:t>5</w:t>
      </w:r>
      <w:r>
        <w:t xml:space="preserve"> giugno abbiamo lavorato </w:t>
      </w:r>
      <w:r w:rsidR="00BF2A69">
        <w:t xml:space="preserve">al FabLab, </w:t>
      </w:r>
      <w:r w:rsidR="00BF2A69" w:rsidRPr="00BF2A69">
        <w:t>una piccola officina che offre servizi personalizzati di fabbricazione digitale</w:t>
      </w:r>
      <w:r w:rsidR="00BF2A69">
        <w:t xml:space="preserve">; qui con i nostri pc e 2 prototipi di schede offerti da </w:t>
      </w:r>
      <w:r w:rsidR="00BF2A69" w:rsidRPr="00C87873">
        <w:rPr>
          <w:highlight w:val="yellow"/>
        </w:rPr>
        <w:t>ST</w:t>
      </w:r>
      <w:r w:rsidR="00BF2A69">
        <w:t xml:space="preserve"> abbiamo iniziato a lavorare sulla creazione del progetto assegnato</w:t>
      </w:r>
      <w:r>
        <w:t xml:space="preserve">. Dal </w:t>
      </w:r>
      <w:r w:rsidR="00BF2A69">
        <w:t>10</w:t>
      </w:r>
      <w:r>
        <w:t xml:space="preserve"> </w:t>
      </w:r>
      <w:r w:rsidR="00BF2A69">
        <w:t>settembre</w:t>
      </w:r>
      <w:r>
        <w:t xml:space="preserve"> al 22 </w:t>
      </w:r>
      <w:r w:rsidR="0088731F">
        <w:t xml:space="preserve">abbiamo proseguito e ultimato il nostro stage </w:t>
      </w:r>
      <w:r>
        <w:t xml:space="preserve">negli uffici Bluewind di Castelfranco, sempre muniti del nostro portatile e delle schede </w:t>
      </w:r>
      <w:r w:rsidR="0088731F">
        <w:t>ST</w:t>
      </w:r>
      <w:r>
        <w:t xml:space="preserve">. </w:t>
      </w:r>
    </w:p>
    <w:p w14:paraId="0EF18F9C" w14:textId="6E4E33EC" w:rsidR="005B75CD" w:rsidRDefault="005B75CD" w:rsidP="005B75CD">
      <w:pPr>
        <w:spacing w:line="276" w:lineRule="auto"/>
      </w:pPr>
    </w:p>
    <w:p w14:paraId="641F002D" w14:textId="21B64EE7" w:rsidR="005B75CD" w:rsidRDefault="0088731F" w:rsidP="005B75CD">
      <w:pPr>
        <w:pStyle w:val="Titolo3"/>
        <w:spacing w:line="276" w:lineRule="auto"/>
      </w:pPr>
      <w:bookmarkStart w:id="7" w:name="_Toc527665403"/>
      <w:r>
        <w:rPr>
          <w:noProof/>
          <w:lang w:eastAsia="it-IT"/>
        </w:rPr>
        <mc:AlternateContent>
          <mc:Choice Requires="wps">
            <w:drawing>
              <wp:anchor distT="45720" distB="45720" distL="114300" distR="114300" simplePos="0" relativeHeight="251665408" behindDoc="0" locked="0" layoutInCell="1" allowOverlap="1" wp14:anchorId="0E7DD4B6" wp14:editId="19DAF4EA">
                <wp:simplePos x="0" y="0"/>
                <wp:positionH relativeFrom="column">
                  <wp:posOffset>4876800</wp:posOffset>
                </wp:positionH>
                <wp:positionV relativeFrom="paragraph">
                  <wp:posOffset>158115</wp:posOffset>
                </wp:positionV>
                <wp:extent cx="1538605" cy="1143000"/>
                <wp:effectExtent l="0" t="0" r="23495" b="19050"/>
                <wp:wrapSquare wrapText="bothSides"/>
                <wp:docPr id="3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1143000"/>
                        </a:xfrm>
                        <a:prstGeom prst="rect">
                          <a:avLst/>
                        </a:prstGeom>
                        <a:solidFill>
                          <a:srgbClr val="FFFFFF"/>
                        </a:solidFill>
                        <a:ln w="9525">
                          <a:solidFill>
                            <a:srgbClr val="000000"/>
                          </a:solidFill>
                          <a:miter lim="800000"/>
                          <a:headEnd/>
                          <a:tailEnd/>
                        </a:ln>
                      </wps:spPr>
                      <wps:txbx>
                        <w:txbxContent>
                          <w:p w14:paraId="1F57D873" w14:textId="77777777" w:rsidR="005B75CD" w:rsidRPr="009818FE" w:rsidRDefault="005B75CD" w:rsidP="005B75CD">
                            <w:pPr>
                              <w:pStyle w:val="Testocommento"/>
                            </w:pPr>
                            <w:r>
                              <w:t xml:space="preserve">Linux: Sistema operativo noto per il suo largo utilizzo nelle grandi aziende e per la sua licenza </w:t>
                            </w:r>
                            <w:r>
                              <w:rPr>
                                <w:i/>
                              </w:rPr>
                              <w:t>open-source.</w:t>
                            </w:r>
                          </w:p>
                          <w:p w14:paraId="08176F0D" w14:textId="77777777" w:rsidR="005B75CD" w:rsidRDefault="005B75CD" w:rsidP="005B75CD">
                            <w:pPr>
                              <w:pStyle w:val="Testocommen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DD4B6" id="_x0000_s1028" type="#_x0000_t202" style="position:absolute;margin-left:384pt;margin-top:12.45pt;width:121.15pt;height:9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">
                <v:textbox>
                  <w:txbxContent>
                    <w:p w14:paraId="1F57D873" w14:textId="77777777" w:rsidR="005B75CD" w:rsidRPr="009818FE" w:rsidRDefault="005B75CD" w:rsidP="005B75CD">
                      <w:pPr>
                        <w:pStyle w:val="Testocommento"/>
                      </w:pPr>
                      <w:r>
                        <w:t xml:space="preserve">Linux: Sistema operativo noto per il suo largo utilizzo nelle grandi aziende e per la sua licenza </w:t>
                      </w:r>
                      <w:r>
                        <w:rPr>
                          <w:i/>
                        </w:rPr>
                        <w:t>open-source.</w:t>
                      </w:r>
                    </w:p>
                    <w:p w14:paraId="08176F0D" w14:textId="77777777" w:rsidR="005B75CD" w:rsidRDefault="005B75CD" w:rsidP="005B75CD">
                      <w:pPr>
                        <w:pStyle w:val="Testocommento"/>
                      </w:pPr>
                    </w:p>
                  </w:txbxContent>
                </v:textbox>
                <w10:wrap type="square"/>
              </v:shape>
            </w:pict>
          </mc:Fallback>
        </mc:AlternateContent>
      </w:r>
      <w:r w:rsidR="005B75CD">
        <w:t>Prerequisiti (competenze professionali richieste)</w:t>
      </w:r>
      <w:bookmarkEnd w:id="7"/>
      <w:r w:rsidR="005B75CD" w:rsidRPr="007B5857">
        <w:rPr>
          <w:noProof/>
        </w:rPr>
        <w:t xml:space="preserve"> </w:t>
      </w:r>
    </w:p>
    <w:p w14:paraId="1456BA82" w14:textId="0ECA5F40" w:rsidR="005B75CD" w:rsidRDefault="005B75CD" w:rsidP="005B75CD">
      <w:r>
        <w:t xml:space="preserve">I prerequisiti imparati a scuola e fondamentali per questo stage sono stati: i concetti di base della programmazione, i linguaggi </w:t>
      </w:r>
      <w:r w:rsidR="0088731F">
        <w:t>C#</w:t>
      </w:r>
      <w:r>
        <w:t>,</w:t>
      </w:r>
      <w:r w:rsidR="006840B4">
        <w:t xml:space="preserve"> </w:t>
      </w:r>
      <w:r>
        <w:t>C++,</w:t>
      </w:r>
      <w:r w:rsidR="006840B4">
        <w:t xml:space="preserve"> </w:t>
      </w:r>
      <w:r w:rsidR="0088731F">
        <w:t>PY</w:t>
      </w:r>
      <w:r w:rsidR="0008045D">
        <w:t>3</w:t>
      </w:r>
      <w:r w:rsidR="00C87873">
        <w:t xml:space="preserve">, conoscenza </w:t>
      </w:r>
      <w:proofErr w:type="spellStart"/>
      <w:r w:rsidR="00C87873">
        <w:t>git</w:t>
      </w:r>
      <w:proofErr w:type="spellEnd"/>
      <w:r w:rsidR="0088731F">
        <w:t xml:space="preserve"> e</w:t>
      </w:r>
      <w:r>
        <w:t xml:space="preserve"> principi dell’elettronica. Sfortunatamente però, la maggior parte dei componenti del nostro team di lavoro</w:t>
      </w:r>
      <w:r w:rsidR="0088731F">
        <w:t xml:space="preserve"> </w:t>
      </w:r>
      <w:r>
        <w:t xml:space="preserve">aveva </w:t>
      </w:r>
      <w:r w:rsidR="0088731F">
        <w:t>una</w:t>
      </w:r>
      <w:r>
        <w:t xml:space="preserve"> minima conoscenza del </w:t>
      </w:r>
      <w:r w:rsidR="0088731F">
        <w:t>linguaggio C++ e PY</w:t>
      </w:r>
      <w:r w:rsidR="0008045D">
        <w:t>3</w:t>
      </w:r>
    </w:p>
    <w:p w14:paraId="35396C00" w14:textId="76F105F4" w:rsidR="00C87873" w:rsidRDefault="00C87873" w:rsidP="005B75CD"/>
    <w:p w14:paraId="177E4632" w14:textId="6257BD03" w:rsidR="00C87873" w:rsidRDefault="00C87873" w:rsidP="005B75CD"/>
    <w:p w14:paraId="5AFAF58E" w14:textId="68AB1DC7" w:rsidR="00C87873" w:rsidRDefault="00C87873" w:rsidP="005B75CD"/>
    <w:p w14:paraId="07A2494B" w14:textId="77E2683B" w:rsidR="00C87873" w:rsidRDefault="00C87873" w:rsidP="005B75CD"/>
    <w:p w14:paraId="43C5A328" w14:textId="10111BF6" w:rsidR="00C87873" w:rsidRDefault="00C87873" w:rsidP="005B75CD"/>
    <w:p w14:paraId="7B6A6B74" w14:textId="3CA93F18" w:rsidR="00C87873" w:rsidRDefault="00C87873" w:rsidP="005B75CD"/>
    <w:p w14:paraId="43E66298" w14:textId="78614A1E" w:rsidR="00C87873" w:rsidRDefault="00C87873" w:rsidP="005B75CD"/>
    <w:p w14:paraId="7B45D545" w14:textId="4113B07A" w:rsidR="00C87873" w:rsidRDefault="00C87873" w:rsidP="005B75CD"/>
    <w:p w14:paraId="59A86FB6" w14:textId="480BF7BC" w:rsidR="00C87873" w:rsidRDefault="00C87873" w:rsidP="00C87873">
      <w:pPr>
        <w:pStyle w:val="Titolo3"/>
        <w:spacing w:line="276" w:lineRule="auto"/>
      </w:pPr>
      <w:bookmarkStart w:id="8" w:name="_Toc527665404"/>
      <w:r>
        <w:rPr>
          <w:noProof/>
        </w:rPr>
        <mc:AlternateContent>
          <mc:Choice Requires="wps">
            <w:drawing>
              <wp:anchor distT="45720" distB="45720" distL="114300" distR="114300" simplePos="0" relativeHeight="251667456" behindDoc="0" locked="0" layoutInCell="1" allowOverlap="1" wp14:anchorId="1D41F53A" wp14:editId="4B61AFA1">
                <wp:simplePos x="0" y="0"/>
                <wp:positionH relativeFrom="column">
                  <wp:posOffset>4743450</wp:posOffset>
                </wp:positionH>
                <wp:positionV relativeFrom="paragraph">
                  <wp:posOffset>114300</wp:posOffset>
                </wp:positionV>
                <wp:extent cx="1581150" cy="1404620"/>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04620"/>
                        </a:xfrm>
                        <a:prstGeom prst="rect">
                          <a:avLst/>
                        </a:prstGeom>
                        <a:solidFill>
                          <a:srgbClr val="FFFFFF"/>
                        </a:solidFill>
                        <a:ln w="9525">
                          <a:solidFill>
                            <a:srgbClr val="000000"/>
                          </a:solidFill>
                          <a:miter lim="800000"/>
                          <a:headEnd/>
                          <a:tailEnd/>
                        </a:ln>
                      </wps:spPr>
                      <wps:txbx>
                        <w:txbxContent>
                          <w:p w14:paraId="4A927319" w14:textId="5CAFBEC4" w:rsidR="00C87873" w:rsidRPr="00C87873" w:rsidRDefault="00C87873">
                            <w:r w:rsidRPr="00C87873">
                              <w:t>Keras è una libreria di codice libero per reti neurali scritta in Python.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1F53A" id="Text Box 2" o:spid="_x0000_s1029" type="#_x0000_t202" style="position:absolute;margin-left:373.5pt;margin-top:9pt;width:124.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">
                <v:textbox style="mso-fit-shape-to-text:t">
                  <w:txbxContent>
                    <w:p w14:paraId="4A927319" w14:textId="5CAFBEC4" w:rsidR="00C87873" w:rsidRPr="00C87873" w:rsidRDefault="00C87873">
                      <w:r w:rsidRPr="00C87873">
                        <w:t>Keras è una libreria di codice libero per reti neurali scritta in Python.</w:t>
                      </w:r>
                    </w:p>
                  </w:txbxContent>
                </v:textbox>
                <w10:wrap type="square"/>
              </v:shape>
            </w:pict>
          </mc:Fallback>
        </mc:AlternateContent>
      </w:r>
      <w:r>
        <w:t>Attività/Mansioni svolte e dettagli tecnici</w:t>
      </w:r>
      <w:bookmarkEnd w:id="8"/>
    </w:p>
    <w:p w14:paraId="2DD27A00" w14:textId="33810C4D" w:rsidR="00C87873" w:rsidRDefault="00C87873" w:rsidP="00C87873">
      <w:pPr>
        <w:spacing w:line="276" w:lineRule="auto"/>
      </w:pPr>
      <w:r>
        <w:t xml:space="preserve">Lo stage si è diviso in </w:t>
      </w:r>
      <w:r w:rsidR="003E5B9A">
        <w:t>due</w:t>
      </w:r>
      <w:r>
        <w:t xml:space="preserve"> grandi fasi:</w:t>
      </w:r>
    </w:p>
    <w:p w14:paraId="7E9F2684" w14:textId="4E8BC946" w:rsidR="00C87873" w:rsidRDefault="00C87873" w:rsidP="001D6588">
      <w:pPr>
        <w:pStyle w:val="Paragrafoelenco"/>
        <w:numPr>
          <w:ilvl w:val="0"/>
          <w:numId w:val="19"/>
        </w:numPr>
        <w:spacing w:line="276" w:lineRule="auto"/>
        <w:jc w:val="both"/>
      </w:pPr>
      <w:r>
        <w:t>Nella prima face ci siamo divisi in due gruppi</w:t>
      </w:r>
      <w:r w:rsidR="0008045D">
        <w:t>:</w:t>
      </w:r>
      <w:r>
        <w:t xml:space="preserve"> il primo formato da</w:t>
      </w:r>
      <w:r w:rsidR="0008045D">
        <w:t>:</w:t>
      </w:r>
      <w:r>
        <w:t xml:space="preserve"> </w:t>
      </w:r>
      <w:r w:rsidRPr="00C87873">
        <w:t>Marco Volpato</w:t>
      </w:r>
      <w:r>
        <w:t xml:space="preserve">, </w:t>
      </w:r>
      <w:r w:rsidRPr="00C87873">
        <w:t>Francesco Dal Bello</w:t>
      </w:r>
      <w:r>
        <w:t xml:space="preserve"> e </w:t>
      </w:r>
      <w:r w:rsidRPr="00C87873">
        <w:t>Pietro Montino</w:t>
      </w:r>
      <w:r>
        <w:t xml:space="preserve"> un ingegnere della </w:t>
      </w:r>
      <w:proofErr w:type="spellStart"/>
      <w:r>
        <w:t>B</w:t>
      </w:r>
      <w:r w:rsidR="00FA024B">
        <w:t>l</w:t>
      </w:r>
      <w:r>
        <w:t>ueWi</w:t>
      </w:r>
      <w:bookmarkStart w:id="9" w:name="_GoBack"/>
      <w:bookmarkEnd w:id="9"/>
      <w:r>
        <w:t>nd</w:t>
      </w:r>
      <w:proofErr w:type="spellEnd"/>
      <w:r>
        <w:t xml:space="preserve"> hanno progettato una rete neurale grazie </w:t>
      </w:r>
      <w:r w:rsidR="006840B4">
        <w:t>all’utilizzo</w:t>
      </w:r>
      <w:r>
        <w:t xml:space="preserve"> di </w:t>
      </w:r>
      <w:r>
        <w:rPr>
          <w:highlight w:val="yellow"/>
        </w:rPr>
        <w:t>K</w:t>
      </w:r>
      <w:r w:rsidRPr="00C87873">
        <w:rPr>
          <w:highlight w:val="yellow"/>
        </w:rPr>
        <w:t>eras</w:t>
      </w:r>
      <w:r w:rsidR="0008045D">
        <w:t xml:space="preserve">; il secondo composto da: </w:t>
      </w:r>
      <w:r w:rsidR="0008045D" w:rsidRPr="0008045D">
        <w:t>Alex Forner</w:t>
      </w:r>
      <w:r w:rsidR="0008045D">
        <w:t xml:space="preserve">, </w:t>
      </w:r>
      <w:r w:rsidR="0008045D" w:rsidRPr="0008045D">
        <w:t>Enrico Caldini</w:t>
      </w:r>
      <w:r w:rsidR="0008045D">
        <w:t xml:space="preserve">, </w:t>
      </w:r>
      <w:r w:rsidR="0008045D" w:rsidRPr="0008045D">
        <w:t>Filippo Daminato</w:t>
      </w:r>
      <w:r w:rsidR="0008045D">
        <w:t xml:space="preserve">, </w:t>
      </w:r>
      <w:r w:rsidR="0008045D" w:rsidRPr="0008045D">
        <w:t>Gianluca Comarin</w:t>
      </w:r>
      <w:r w:rsidR="0008045D">
        <w:t xml:space="preserve">, </w:t>
      </w:r>
      <w:r w:rsidR="0008045D" w:rsidRPr="0008045D">
        <w:t>Matis Stocco</w:t>
      </w:r>
      <w:r w:rsidR="0008045D">
        <w:t xml:space="preserve">, </w:t>
      </w:r>
      <w:proofErr w:type="spellStart"/>
      <w:r w:rsidR="0008045D" w:rsidRPr="0008045D">
        <w:t>Ruie</w:t>
      </w:r>
      <w:proofErr w:type="spellEnd"/>
      <w:r w:rsidR="0008045D" w:rsidRPr="0008045D">
        <w:t xml:space="preserve"> </w:t>
      </w:r>
      <w:proofErr w:type="spellStart"/>
      <w:r w:rsidR="0008045D" w:rsidRPr="0008045D">
        <w:t>Xia</w:t>
      </w:r>
      <w:proofErr w:type="spellEnd"/>
      <w:r w:rsidR="0008045D">
        <w:t xml:space="preserve"> e </w:t>
      </w:r>
      <w:r w:rsidR="0008045D" w:rsidRPr="0008045D">
        <w:t xml:space="preserve">Sebastiano </w:t>
      </w:r>
      <w:r w:rsidR="00187555">
        <w:rPr>
          <w:noProof/>
        </w:rPr>
        <w:lastRenderedPageBreak/>
        <mc:AlternateContent>
          <mc:Choice Requires="wps">
            <w:drawing>
              <wp:anchor distT="45720" distB="45720" distL="114300" distR="114300" simplePos="0" relativeHeight="251673600" behindDoc="0" locked="0" layoutInCell="1" allowOverlap="1" wp14:anchorId="61924056" wp14:editId="4B16C2D6">
                <wp:simplePos x="0" y="0"/>
                <wp:positionH relativeFrom="column">
                  <wp:posOffset>4686300</wp:posOffset>
                </wp:positionH>
                <wp:positionV relativeFrom="paragraph">
                  <wp:posOffset>0</wp:posOffset>
                </wp:positionV>
                <wp:extent cx="1571625" cy="1404620"/>
                <wp:effectExtent l="0" t="0" r="28575" b="222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solidFill>
                            <a:srgbClr val="000000"/>
                          </a:solidFill>
                          <a:miter lim="800000"/>
                          <a:headEnd/>
                          <a:tailEnd/>
                        </a:ln>
                      </wps:spPr>
                      <wps:txbx>
                        <w:txbxContent>
                          <w:p w14:paraId="1570A03C" w14:textId="128CD54C" w:rsidR="003E5B9A" w:rsidRPr="003E5B9A" w:rsidRDefault="003E5B9A">
                            <w:pPr>
                              <w:rPr>
                                <w:lang w:val="en-US"/>
                              </w:rPr>
                            </w:pPr>
                            <w:r w:rsidRPr="003E5B9A">
                              <w:rPr>
                                <w:lang w:val="en-US"/>
                              </w:rPr>
                              <w:t>A data set (or dataset) is a collection of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924056" id="_x0000_s1030" type="#_x0000_t202" style="position:absolute;left:0;text-align:left;margin-left:369pt;margin-top:0;width:123.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">
                <v:textbox style="mso-fit-shape-to-text:t">
                  <w:txbxContent>
                    <w:p w14:paraId="1570A03C" w14:textId="128CD54C" w:rsidR="003E5B9A" w:rsidRPr="003E5B9A" w:rsidRDefault="003E5B9A">
                      <w:pPr>
                        <w:rPr>
                          <w:lang w:val="en-US"/>
                        </w:rPr>
                      </w:pPr>
                      <w:r w:rsidRPr="003E5B9A">
                        <w:rPr>
                          <w:lang w:val="en-US"/>
                        </w:rPr>
                        <w:t>A data set (or dataset) is a collection of data</w:t>
                      </w:r>
                    </w:p>
                  </w:txbxContent>
                </v:textbox>
                <w10:wrap type="square"/>
              </v:shape>
            </w:pict>
          </mc:Fallback>
        </mc:AlternateContent>
      </w:r>
      <w:r w:rsidR="0008045D" w:rsidRPr="0008045D">
        <w:t>Lena</w:t>
      </w:r>
      <w:r w:rsidR="0008045D">
        <w:t xml:space="preserve"> ha</w:t>
      </w:r>
      <w:r w:rsidR="000C5C3E">
        <w:t>nno</w:t>
      </w:r>
      <w:r w:rsidR="0008045D">
        <w:t xml:space="preserve"> creato </w:t>
      </w:r>
      <w:r>
        <w:t xml:space="preserve">un </w:t>
      </w:r>
      <w:r w:rsidR="006840B4" w:rsidRPr="003E5B9A">
        <w:rPr>
          <w:highlight w:val="yellow"/>
        </w:rPr>
        <w:t>Dataset</w:t>
      </w:r>
      <w:r>
        <w:t xml:space="preserve"> di 10 000 rilevazioni comprendenti audio di macchine, moto</w:t>
      </w:r>
      <w:r w:rsidR="0008045D">
        <w:t xml:space="preserve"> e</w:t>
      </w:r>
      <w:r>
        <w:t xml:space="preserve"> camion durante il transitamento.</w:t>
      </w:r>
      <w:r w:rsidR="0008045D">
        <w:t xml:space="preserve"> </w:t>
      </w:r>
      <w:r w:rsidR="0008045D" w:rsidRPr="0008045D">
        <w:t>Danilo Stojkovic</w:t>
      </w:r>
      <w:r>
        <w:t xml:space="preserve"> e </w:t>
      </w:r>
      <w:r w:rsidR="0008045D" w:rsidRPr="0008045D">
        <w:t>Gianmarco Bau</w:t>
      </w:r>
      <w:r w:rsidR="0008045D">
        <w:t xml:space="preserve"> hanno contribuito oltre che alla cattura dei file audio anche alla creazione di un programma chiamato AudioVelox con lo scopo di automatizzare il processo di </w:t>
      </w:r>
      <w:r w:rsidR="003A4E00">
        <w:t>registrazione</w:t>
      </w:r>
      <w:r w:rsidR="0008045D">
        <w:t>. C’è</w:t>
      </w:r>
      <w:r w:rsidR="001D6588">
        <w:t xml:space="preserve"> </w:t>
      </w:r>
      <w:r w:rsidR="0008045D">
        <w:t>da ricordare che</w:t>
      </w:r>
      <w:r w:rsidR="00AA56BA">
        <w:t>,</w:t>
      </w:r>
      <w:r w:rsidR="0008045D">
        <w:t xml:space="preserve"> prima di svolgere il progetto</w:t>
      </w:r>
      <w:r w:rsidR="00AA56BA">
        <w:t>,</w:t>
      </w:r>
      <w:r w:rsidR="0008045D">
        <w:t xml:space="preserve"> abbiamo avuto un periodo di formazione dove abbiamo potuto capire il processo con cui un elaboratore può creare un inteligenza artificiale.</w:t>
      </w:r>
    </w:p>
    <w:p w14:paraId="3BDCE0C1" w14:textId="39792918" w:rsidR="003E5B9A" w:rsidRDefault="003E5B9A" w:rsidP="00C87873">
      <w:pPr>
        <w:spacing w:line="276" w:lineRule="auto"/>
      </w:pPr>
    </w:p>
    <w:p w14:paraId="782A6006" w14:textId="0CB2AC03" w:rsidR="003E5B9A" w:rsidRDefault="003E5B9A" w:rsidP="00C87873">
      <w:pPr>
        <w:spacing w:line="276" w:lineRule="auto"/>
      </w:pPr>
    </w:p>
    <w:p w14:paraId="3D7D9CDF" w14:textId="77777777" w:rsidR="003E5B9A" w:rsidRDefault="003E5B9A" w:rsidP="00C87873">
      <w:pPr>
        <w:spacing w:line="276" w:lineRule="auto"/>
      </w:pPr>
    </w:p>
    <w:p w14:paraId="170D5586" w14:textId="444238D5" w:rsidR="00C87873" w:rsidRDefault="0008045D" w:rsidP="001D6588">
      <w:pPr>
        <w:pStyle w:val="Paragrafoelenco"/>
        <w:spacing w:line="276" w:lineRule="auto"/>
        <w:ind w:left="360"/>
        <w:jc w:val="both"/>
      </w:pPr>
      <w:r>
        <w:rPr>
          <w:noProof/>
        </w:rPr>
        <w:drawing>
          <wp:inline distT="0" distB="0" distL="0" distR="0" wp14:anchorId="1F9C4084" wp14:editId="630C5D97">
            <wp:extent cx="4924624" cy="31908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18-10-18_20-10-11.jpg"/>
                    <pic:cNvPicPr/>
                  </pic:nvPicPr>
                  <pic:blipFill>
                    <a:blip r:embed="rId9"/>
                    <a:stretch>
                      <a:fillRect/>
                    </a:stretch>
                  </pic:blipFill>
                  <pic:spPr>
                    <a:xfrm>
                      <a:off x="0" y="0"/>
                      <a:ext cx="4956642" cy="3211621"/>
                    </a:xfrm>
                    <a:prstGeom prst="rect">
                      <a:avLst/>
                    </a:prstGeom>
                  </pic:spPr>
                </pic:pic>
              </a:graphicData>
            </a:graphic>
          </wp:inline>
        </w:drawing>
      </w:r>
    </w:p>
    <w:p w14:paraId="5B16F054" w14:textId="1FD30023" w:rsidR="003E5B9A" w:rsidRDefault="003E5B9A" w:rsidP="00C87873">
      <w:pPr>
        <w:pStyle w:val="Paragrafoelenco"/>
        <w:spacing w:line="276" w:lineRule="auto"/>
        <w:ind w:left="360"/>
      </w:pPr>
    </w:p>
    <w:p w14:paraId="7369C524" w14:textId="4EB80DD1" w:rsidR="003E5B9A" w:rsidRDefault="003E5B9A" w:rsidP="00C87873">
      <w:pPr>
        <w:pStyle w:val="Paragrafoelenco"/>
        <w:spacing w:line="276" w:lineRule="auto"/>
        <w:ind w:left="360"/>
      </w:pPr>
    </w:p>
    <w:p w14:paraId="05F6DD5A" w14:textId="6A9671AD" w:rsidR="003E5B9A" w:rsidRDefault="003E5B9A" w:rsidP="00C87873">
      <w:pPr>
        <w:pStyle w:val="Paragrafoelenco"/>
        <w:spacing w:line="276" w:lineRule="auto"/>
        <w:ind w:left="360"/>
      </w:pPr>
    </w:p>
    <w:p w14:paraId="2893EB97" w14:textId="4DC1CF5B" w:rsidR="003E5B9A" w:rsidRDefault="003E5B9A" w:rsidP="00C87873">
      <w:pPr>
        <w:pStyle w:val="Paragrafoelenco"/>
        <w:spacing w:line="276" w:lineRule="auto"/>
        <w:ind w:left="360"/>
      </w:pPr>
    </w:p>
    <w:p w14:paraId="1F3CA52F" w14:textId="7499CEB8" w:rsidR="003E5B9A" w:rsidRDefault="003E5B9A" w:rsidP="00C87873">
      <w:pPr>
        <w:pStyle w:val="Paragrafoelenco"/>
        <w:spacing w:line="276" w:lineRule="auto"/>
        <w:ind w:left="360"/>
      </w:pPr>
    </w:p>
    <w:p w14:paraId="4B9C5018" w14:textId="46B98E3F" w:rsidR="003E5B9A" w:rsidRDefault="003E5B9A" w:rsidP="00C87873">
      <w:pPr>
        <w:pStyle w:val="Paragrafoelenco"/>
        <w:spacing w:line="276" w:lineRule="auto"/>
        <w:ind w:left="360"/>
      </w:pPr>
    </w:p>
    <w:p w14:paraId="5792E572" w14:textId="77777777" w:rsidR="003E5B9A" w:rsidRDefault="003E5B9A" w:rsidP="00C87873">
      <w:pPr>
        <w:pStyle w:val="Paragrafoelenco"/>
        <w:spacing w:line="276" w:lineRule="auto"/>
        <w:ind w:left="360"/>
      </w:pPr>
    </w:p>
    <w:p w14:paraId="30F548EB" w14:textId="563AA9DC" w:rsidR="00C87873" w:rsidRDefault="00806E13" w:rsidP="003E5B9A">
      <w:pPr>
        <w:pStyle w:val="Paragrafoelenco"/>
        <w:numPr>
          <w:ilvl w:val="0"/>
          <w:numId w:val="19"/>
        </w:numPr>
        <w:spacing w:line="276" w:lineRule="auto"/>
      </w:pPr>
      <w:r>
        <w:rPr>
          <w:noProof/>
        </w:rPr>
        <w:lastRenderedPageBreak/>
        <mc:AlternateContent>
          <mc:Choice Requires="wps">
            <w:drawing>
              <wp:anchor distT="45720" distB="45720" distL="114300" distR="114300" simplePos="0" relativeHeight="251669504" behindDoc="0" locked="0" layoutInCell="1" allowOverlap="1" wp14:anchorId="3416EE52" wp14:editId="1C392044">
                <wp:simplePos x="0" y="0"/>
                <wp:positionH relativeFrom="column">
                  <wp:posOffset>4781550</wp:posOffset>
                </wp:positionH>
                <wp:positionV relativeFrom="paragraph">
                  <wp:posOffset>228600</wp:posOffset>
                </wp:positionV>
                <wp:extent cx="1657350" cy="1404620"/>
                <wp:effectExtent l="0" t="0" r="19050" b="1841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404620"/>
                        </a:xfrm>
                        <a:prstGeom prst="rect">
                          <a:avLst/>
                        </a:prstGeom>
                        <a:solidFill>
                          <a:srgbClr val="FFFFFF"/>
                        </a:solidFill>
                        <a:ln w="9525">
                          <a:solidFill>
                            <a:srgbClr val="000000"/>
                          </a:solidFill>
                          <a:miter lim="800000"/>
                          <a:headEnd/>
                          <a:tailEnd/>
                        </a:ln>
                      </wps:spPr>
                      <wps:txbx>
                        <w:txbxContent>
                          <w:p w14:paraId="03A1061E" w14:textId="0DE97C52" w:rsidR="00AA56BA" w:rsidRDefault="00AA56BA">
                            <w:pPr>
                              <w:rPr>
                                <w:lang w:val="en-US"/>
                              </w:rPr>
                            </w:pPr>
                            <w:r>
                              <w:rPr>
                                <w:lang w:val="en-US"/>
                              </w:rPr>
                              <w:t>T</w:t>
                            </w:r>
                            <w:r w:rsidRPr="00AA56BA">
                              <w:rPr>
                                <w:lang w:val="en-US"/>
                              </w:rPr>
                              <w:t xml:space="preserve">he </w:t>
                            </w:r>
                            <w:proofErr w:type="spellStart"/>
                            <w:r w:rsidRPr="00AA56BA">
                              <w:rPr>
                                <w:lang w:val="en-US"/>
                              </w:rPr>
                              <w:t>mel</w:t>
                            </w:r>
                            <w:proofErr w:type="spellEnd"/>
                            <w:r w:rsidRPr="00AA56BA">
                              <w:rPr>
                                <w:lang w:val="en-US"/>
                              </w:rPr>
                              <w:t xml:space="preserve">-frequency </w:t>
                            </w:r>
                            <w:proofErr w:type="spellStart"/>
                            <w:r w:rsidRPr="00AA56BA">
                              <w:rPr>
                                <w:lang w:val="en-US"/>
                              </w:rPr>
                              <w:t>cepstrum</w:t>
                            </w:r>
                            <w:proofErr w:type="spellEnd"/>
                            <w:r w:rsidRPr="00AA56BA">
                              <w:rPr>
                                <w:lang w:val="en-US"/>
                              </w:rPr>
                              <w:t xml:space="preserve"> (MFC) is a representation of the short-term power spectrum of a sound</w:t>
                            </w:r>
                          </w:p>
                          <w:p w14:paraId="0DCA9AFB" w14:textId="7DC91530" w:rsidR="00AA56BA" w:rsidRPr="00AA56BA" w:rsidRDefault="00AA56BA">
                            <w:pPr>
                              <w:rPr>
                                <w:lang w:val="en-US"/>
                              </w:rPr>
                            </w:pPr>
                            <w:r w:rsidRPr="00AA56BA">
                              <w:rPr>
                                <w:lang w:val="en-US"/>
                              </w:rPr>
                              <w:t>Mel-frequency cepstral coefficients (MFCCs) are coefficients that collectively make up an MFC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6EE52" id="_x0000_s1031" type="#_x0000_t202" style="position:absolute;left:0;text-align:left;margin-left:376.5pt;margin-top:18pt;width:13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">
                <v:textbox style="mso-fit-shape-to-text:t">
                  <w:txbxContent>
                    <w:p w14:paraId="03A1061E" w14:textId="0DE97C52" w:rsidR="00AA56BA" w:rsidRDefault="00AA56BA">
                      <w:pPr>
                        <w:rPr>
                          <w:lang w:val="en-US"/>
                        </w:rPr>
                      </w:pPr>
                      <w:r>
                        <w:rPr>
                          <w:lang w:val="en-US"/>
                        </w:rPr>
                        <w:t>T</w:t>
                      </w:r>
                      <w:r w:rsidRPr="00AA56BA">
                        <w:rPr>
                          <w:lang w:val="en-US"/>
                        </w:rPr>
                        <w:t xml:space="preserve">he </w:t>
                      </w:r>
                      <w:proofErr w:type="spellStart"/>
                      <w:r w:rsidRPr="00AA56BA">
                        <w:rPr>
                          <w:lang w:val="en-US"/>
                        </w:rPr>
                        <w:t>mel</w:t>
                      </w:r>
                      <w:proofErr w:type="spellEnd"/>
                      <w:r w:rsidRPr="00AA56BA">
                        <w:rPr>
                          <w:lang w:val="en-US"/>
                        </w:rPr>
                        <w:t xml:space="preserve">-frequency </w:t>
                      </w:r>
                      <w:proofErr w:type="spellStart"/>
                      <w:r w:rsidRPr="00AA56BA">
                        <w:rPr>
                          <w:lang w:val="en-US"/>
                        </w:rPr>
                        <w:t>cepstrum</w:t>
                      </w:r>
                      <w:proofErr w:type="spellEnd"/>
                      <w:r w:rsidRPr="00AA56BA">
                        <w:rPr>
                          <w:lang w:val="en-US"/>
                        </w:rPr>
                        <w:t xml:space="preserve"> (MFC) is a representation of the short-term power spectrum of a sound</w:t>
                      </w:r>
                    </w:p>
                    <w:p w14:paraId="0DCA9AFB" w14:textId="7DC91530" w:rsidR="00AA56BA" w:rsidRPr="00AA56BA" w:rsidRDefault="00AA56BA">
                      <w:pPr>
                        <w:rPr>
                          <w:lang w:val="en-US"/>
                        </w:rPr>
                      </w:pPr>
                      <w:r w:rsidRPr="00AA56BA">
                        <w:rPr>
                          <w:lang w:val="en-US"/>
                        </w:rPr>
                        <w:t>Mel-frequency cepstral coefficients (MFCCs) are coefficients that collectively make up an MFC</w:t>
                      </w:r>
                    </w:p>
                  </w:txbxContent>
                </v:textbox>
                <w10:wrap type="square"/>
              </v:shape>
            </w:pict>
          </mc:Fallback>
        </mc:AlternateContent>
      </w:r>
      <w:r w:rsidR="00C87873">
        <w:t xml:space="preserve">Nella seconda fase abbiamo </w:t>
      </w:r>
      <w:r w:rsidR="00AA56BA">
        <w:t xml:space="preserve">inanzitutto ripreso il lavoro sospedo a giugno, integrando con il relativo elaboramento dei file audio precedentemente aquisiti grazie al </w:t>
      </w:r>
      <w:r w:rsidR="00AA56BA" w:rsidRPr="003E5B9A">
        <w:rPr>
          <w:highlight w:val="yellow"/>
        </w:rPr>
        <w:t>MFCC</w:t>
      </w:r>
      <w:r w:rsidR="00AA56BA" w:rsidRPr="00AA56BA">
        <w:t xml:space="preserve"> e</w:t>
      </w:r>
      <w:r w:rsidR="00AA56BA">
        <w:t>,</w:t>
      </w:r>
      <w:r w:rsidR="003E5B9A">
        <w:t xml:space="preserve"> creato un programma in C++ capace di automatizzare la scheda e,</w:t>
      </w:r>
      <w:r w:rsidR="00AA56BA">
        <w:t xml:space="preserve"> nella fase finale, la conversione del modello otimizzato per lavorare nella scheda ST</w:t>
      </w:r>
      <w:r w:rsidR="003E5B9A">
        <w:t>.</w:t>
      </w:r>
    </w:p>
    <w:p w14:paraId="7184E0D9" w14:textId="259CA426" w:rsidR="003E5B9A" w:rsidRDefault="003E5B9A" w:rsidP="003E5B9A">
      <w:pPr>
        <w:spacing w:line="276" w:lineRule="auto"/>
      </w:pPr>
    </w:p>
    <w:p w14:paraId="4CFB30F8" w14:textId="5CF7A091" w:rsidR="00C87873" w:rsidRDefault="003E5B9A" w:rsidP="00C87873">
      <w:pPr>
        <w:pStyle w:val="Paragrafoelenco"/>
      </w:pPr>
      <w:r>
        <w:rPr>
          <w:noProof/>
        </w:rPr>
        <w:drawing>
          <wp:inline distT="0" distB="0" distL="0" distR="0" wp14:anchorId="79B1C613" wp14:editId="48DBB620">
            <wp:extent cx="3930650" cy="1276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fcc.jpg"/>
                    <pic:cNvPicPr/>
                  </pic:nvPicPr>
                  <pic:blipFill>
                    <a:blip r:embed="rId10"/>
                    <a:stretch>
                      <a:fillRect/>
                    </a:stretch>
                  </pic:blipFill>
                  <pic:spPr>
                    <a:xfrm>
                      <a:off x="0" y="0"/>
                      <a:ext cx="4012128" cy="1302669"/>
                    </a:xfrm>
                    <a:prstGeom prst="rect">
                      <a:avLst/>
                    </a:prstGeom>
                  </pic:spPr>
                </pic:pic>
              </a:graphicData>
            </a:graphic>
          </wp:inline>
        </w:drawing>
      </w:r>
    </w:p>
    <w:p w14:paraId="374A3CE5" w14:textId="0C8B3BDD" w:rsidR="003E5B9A" w:rsidRDefault="003E5B9A" w:rsidP="00C87873">
      <w:pPr>
        <w:pStyle w:val="Paragrafoelenco"/>
      </w:pPr>
    </w:p>
    <w:p w14:paraId="781934B6" w14:textId="77777777" w:rsidR="003E5B9A" w:rsidRDefault="003E5B9A" w:rsidP="00C87873">
      <w:pPr>
        <w:pStyle w:val="Paragrafoelenco"/>
      </w:pPr>
    </w:p>
    <w:p w14:paraId="26CAF945" w14:textId="335A396B" w:rsidR="00AA56BA" w:rsidRDefault="00AA56BA" w:rsidP="00AA56BA">
      <w:pPr>
        <w:pStyle w:val="Titolo3"/>
        <w:spacing w:line="276" w:lineRule="auto"/>
      </w:pPr>
      <w:bookmarkStart w:id="10" w:name="_Toc527665405"/>
      <w:r>
        <w:t>Modalità di lavoro</w:t>
      </w:r>
      <w:bookmarkEnd w:id="10"/>
    </w:p>
    <w:p w14:paraId="53C986E2" w14:textId="755082A8" w:rsidR="00AA56BA" w:rsidRDefault="00AA56BA" w:rsidP="00AA56BA">
      <w:pPr>
        <w:spacing w:line="276" w:lineRule="auto"/>
      </w:pPr>
      <w:r>
        <w:rPr>
          <w:noProof/>
        </w:rPr>
        <mc:AlternateContent>
          <mc:Choice Requires="wps">
            <w:drawing>
              <wp:anchor distT="45720" distB="45720" distL="114300" distR="114300" simplePos="0" relativeHeight="251671552" behindDoc="0" locked="0" layoutInCell="1" allowOverlap="1" wp14:anchorId="629BAE49" wp14:editId="36FB5819">
                <wp:simplePos x="0" y="0"/>
                <wp:positionH relativeFrom="column">
                  <wp:posOffset>4848225</wp:posOffset>
                </wp:positionH>
                <wp:positionV relativeFrom="paragraph">
                  <wp:posOffset>256540</wp:posOffset>
                </wp:positionV>
                <wp:extent cx="1433830" cy="1404620"/>
                <wp:effectExtent l="0" t="0" r="13970" b="16510"/>
                <wp:wrapSquare wrapText="bothSides"/>
                <wp:docPr id="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830" cy="1404620"/>
                        </a:xfrm>
                        <a:prstGeom prst="rect">
                          <a:avLst/>
                        </a:prstGeom>
                        <a:solidFill>
                          <a:srgbClr val="FFFFFF"/>
                        </a:solidFill>
                        <a:ln w="9525">
                          <a:solidFill>
                            <a:srgbClr val="000000"/>
                          </a:solidFill>
                          <a:miter lim="800000"/>
                          <a:headEnd/>
                          <a:tailEnd/>
                        </a:ln>
                      </wps:spPr>
                      <wps:txbx>
                        <w:txbxContent>
                          <w:p w14:paraId="48F0391E" w14:textId="77777777" w:rsidR="00AA56BA" w:rsidRDefault="00AA56BA" w:rsidP="00AA56BA">
                            <w:pPr>
                              <w:pStyle w:val="Testocommento"/>
                            </w:pPr>
                            <w:r>
                              <w:t>Team-working: lavoro di gruppo.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BAE49" id="_x0000_s1032" type="#_x0000_t202" style="position:absolute;margin-left:381.75pt;margin-top:20.2pt;width:112.9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">
                <v:textbox style="mso-fit-shape-to-text:t">
                  <w:txbxContent>
                    <w:p w14:paraId="48F0391E" w14:textId="77777777" w:rsidR="00AA56BA" w:rsidRDefault="00AA56BA" w:rsidP="00AA56BA">
                      <w:pPr>
                        <w:pStyle w:val="Testocommento"/>
                      </w:pPr>
                      <w:r>
                        <w:t>Team-working: lavoro di gruppo.</w:t>
                      </w:r>
                    </w:p>
                  </w:txbxContent>
                </v:textbox>
                <w10:wrap type="square"/>
              </v:shape>
            </w:pict>
          </mc:Fallback>
        </mc:AlternateContent>
      </w:r>
      <w:r>
        <w:t xml:space="preserve">Nella prima fase di stage abbiamo lavorato divisi in due gruppi  dove ogni gruppo aveva un preciso compito con la relativa scadenza da rispettare. La capacità di </w:t>
      </w:r>
      <w:r w:rsidRPr="00FD51E1">
        <w:rPr>
          <w:highlight w:val="yellow"/>
        </w:rPr>
        <w:t>team-working</w:t>
      </w:r>
      <w:r w:rsidRPr="00AA56BA">
        <w:t xml:space="preserve"> </w:t>
      </w:r>
      <w:r>
        <w:t>ha giocato un ruolo fondamentale nel progresso del progetto e i ragazzi del terzo anno sono stati quasi sempre all’altezza dei compiti assegnati</w:t>
      </w:r>
      <w:r w:rsidR="006E3148">
        <w:t xml:space="preserve"> inoltre siamo stati sempre seguiti da Pietro Montino.</w:t>
      </w:r>
    </w:p>
    <w:p w14:paraId="75487C7E" w14:textId="5D1D8839" w:rsidR="00AA56BA" w:rsidRDefault="00AA56BA" w:rsidP="00AA56BA">
      <w:pPr>
        <w:spacing w:line="276" w:lineRule="auto"/>
      </w:pPr>
      <w:r>
        <w:t xml:space="preserve">Nella seconda fase abbiamo lavorato </w:t>
      </w:r>
      <w:r w:rsidR="003E5B9A">
        <w:t>nuovamente a gruppi</w:t>
      </w:r>
      <w:r>
        <w:t xml:space="preserve"> e </w:t>
      </w:r>
      <w:r w:rsidR="006E3148">
        <w:t>portato a termine il progetto.</w:t>
      </w:r>
    </w:p>
    <w:p w14:paraId="3DCD0427" w14:textId="40FA962C" w:rsidR="006E3148" w:rsidRDefault="006E3148" w:rsidP="00AA56BA">
      <w:pPr>
        <w:spacing w:line="276" w:lineRule="auto"/>
      </w:pPr>
    </w:p>
    <w:p w14:paraId="13D41C0D" w14:textId="014D2948" w:rsidR="006E3148" w:rsidRDefault="006E3148" w:rsidP="00AA56BA">
      <w:pPr>
        <w:spacing w:line="276" w:lineRule="auto"/>
      </w:pPr>
    </w:p>
    <w:p w14:paraId="04859101" w14:textId="77777777" w:rsidR="00F75125" w:rsidRDefault="00F75125" w:rsidP="00AA56BA">
      <w:pPr>
        <w:spacing w:line="276" w:lineRule="auto"/>
      </w:pPr>
    </w:p>
    <w:p w14:paraId="4FDE04C2" w14:textId="668A44A6" w:rsidR="006E3148" w:rsidRDefault="006E3148" w:rsidP="006E3148">
      <w:pPr>
        <w:pStyle w:val="Titolo3"/>
        <w:spacing w:line="276" w:lineRule="auto"/>
      </w:pPr>
      <w:bookmarkStart w:id="11" w:name="_Toc527665406"/>
      <w:r>
        <w:t>Descrizione di strumenti, attrezzature e materiali usati</w:t>
      </w:r>
      <w:bookmarkEnd w:id="11"/>
    </w:p>
    <w:p w14:paraId="13695647" w14:textId="6A88D38D" w:rsidR="006E3148" w:rsidRDefault="006E3148" w:rsidP="006E3148">
      <w:pPr>
        <w:spacing w:line="276" w:lineRule="auto"/>
      </w:pPr>
    </w:p>
    <w:p w14:paraId="1CE31832" w14:textId="1E28AF54" w:rsidR="00AE3438" w:rsidRDefault="00806E13" w:rsidP="00EE1EC7">
      <w:pPr>
        <w:spacing w:line="276" w:lineRule="auto"/>
      </w:pPr>
      <w:r>
        <w:rPr>
          <w:noProof/>
        </w:rPr>
        <mc:AlternateContent>
          <mc:Choice Requires="wps">
            <w:drawing>
              <wp:anchor distT="45720" distB="45720" distL="114300" distR="114300" simplePos="0" relativeHeight="251692032" behindDoc="0" locked="0" layoutInCell="1" allowOverlap="1" wp14:anchorId="3668352C" wp14:editId="0651136F">
                <wp:simplePos x="0" y="0"/>
                <wp:positionH relativeFrom="column">
                  <wp:posOffset>4848225</wp:posOffset>
                </wp:positionH>
                <wp:positionV relativeFrom="paragraph">
                  <wp:posOffset>87630</wp:posOffset>
                </wp:positionV>
                <wp:extent cx="1581150" cy="146685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66850"/>
                        </a:xfrm>
                        <a:prstGeom prst="rect">
                          <a:avLst/>
                        </a:prstGeom>
                        <a:solidFill>
                          <a:srgbClr val="FFFFFF"/>
                        </a:solidFill>
                        <a:ln w="9525">
                          <a:solidFill>
                            <a:srgbClr val="000000"/>
                          </a:solidFill>
                          <a:miter lim="800000"/>
                          <a:headEnd/>
                          <a:tailEnd/>
                        </a:ln>
                      </wps:spPr>
                      <wps:txbx>
                        <w:txbxContent>
                          <w:p w14:paraId="1A0CA490" w14:textId="5F87A2E2" w:rsidR="00806E13" w:rsidRPr="00806E13" w:rsidRDefault="00806E13">
                            <w:r w:rsidRPr="00806E13">
                              <w:rPr>
                                <w:b/>
                              </w:rPr>
                              <w:t>Git</w:t>
                            </w:r>
                            <w:r w:rsidRPr="00806E13">
                              <w:t xml:space="preserve"> è un software di controllo versione distribuito utilizzabile da interfaccia a riga di comando, creato da Linus Torvalds nel 2005.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8352C" id="_x0000_s1033" type="#_x0000_t202" style="position:absolute;margin-left:381.75pt;margin-top:6.9pt;width:124.5pt;height:11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">
                <v:textbox>
                  <w:txbxContent>
                    <w:p w14:paraId="1A0CA490" w14:textId="5F87A2E2" w:rsidR="00806E13" w:rsidRPr="00806E13" w:rsidRDefault="00806E13">
                      <w:r w:rsidRPr="00806E13">
                        <w:rPr>
                          <w:b/>
                        </w:rPr>
                        <w:t>Git</w:t>
                      </w:r>
                      <w:r w:rsidRPr="00806E13">
                        <w:t xml:space="preserve"> è un software di controllo versione distribuito utilizzabile da interfaccia a riga di comando, creato da Linus Torvalds nel 2005.</w:t>
                      </w:r>
                    </w:p>
                  </w:txbxContent>
                </v:textbox>
                <w10:wrap type="square"/>
              </v:shape>
            </w:pict>
          </mc:Fallback>
        </mc:AlternateContent>
      </w:r>
      <w:r w:rsidR="00AE3438" w:rsidRPr="00F75125">
        <w:rPr>
          <w:b/>
          <w:noProof/>
        </w:rPr>
        <w:drawing>
          <wp:anchor distT="0" distB="0" distL="114300" distR="114300" simplePos="0" relativeHeight="251683840" behindDoc="0" locked="0" layoutInCell="1" allowOverlap="1" wp14:anchorId="63E3CA84" wp14:editId="70D615A8">
            <wp:simplePos x="0" y="0"/>
            <wp:positionH relativeFrom="column">
              <wp:posOffset>-28575</wp:posOffset>
            </wp:positionH>
            <wp:positionV relativeFrom="paragraph">
              <wp:posOffset>81915</wp:posOffset>
            </wp:positionV>
            <wp:extent cx="2733675" cy="21526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tura.PNG"/>
                    <pic:cNvPicPr/>
                  </pic:nvPicPr>
                  <pic:blipFill>
                    <a:blip r:embed="rId11"/>
                    <a:stretch>
                      <a:fillRect/>
                    </a:stretch>
                  </pic:blipFill>
                  <pic:spPr>
                    <a:xfrm>
                      <a:off x="0" y="0"/>
                      <a:ext cx="2733675" cy="2152650"/>
                    </a:xfrm>
                    <a:prstGeom prst="rect">
                      <a:avLst/>
                    </a:prstGeom>
                  </pic:spPr>
                </pic:pic>
              </a:graphicData>
            </a:graphic>
            <wp14:sizeRelH relativeFrom="margin">
              <wp14:pctWidth>0</wp14:pctWidth>
            </wp14:sizeRelH>
            <wp14:sizeRelV relativeFrom="margin">
              <wp14:pctHeight>0</wp14:pctHeight>
            </wp14:sizeRelV>
          </wp:anchor>
        </w:drawing>
      </w:r>
      <w:r w:rsidR="00EE1EC7" w:rsidRPr="00F75125">
        <w:rPr>
          <w:b/>
        </w:rPr>
        <w:t>GitKraken</w:t>
      </w:r>
      <w:r w:rsidR="00EE1EC7">
        <w:t xml:space="preserve"> è un client desktop Git freemium, completo e multipiattaforma per Windows, Mac e Linux.</w:t>
      </w:r>
      <w:r w:rsidR="00AE3438">
        <w:t xml:space="preserve"> </w:t>
      </w:r>
    </w:p>
    <w:p w14:paraId="31E371F0" w14:textId="75AE64ED" w:rsidR="00AE3438" w:rsidRDefault="00EE1EC7" w:rsidP="00EE1EC7">
      <w:pPr>
        <w:spacing w:line="276" w:lineRule="auto"/>
      </w:pPr>
      <w:r>
        <w:t xml:space="preserve">GitKraken rende i comandi e i processi di </w:t>
      </w:r>
      <w:r w:rsidRPr="00806E13">
        <w:rPr>
          <w:highlight w:val="yellow"/>
        </w:rPr>
        <w:t>git</w:t>
      </w:r>
      <w:r>
        <w:t xml:space="preserve"> facili, veloci e intuitivi.</w:t>
      </w:r>
    </w:p>
    <w:p w14:paraId="74632DA8" w14:textId="13188D2D" w:rsidR="00AE3438" w:rsidRDefault="00EE1EC7" w:rsidP="006E3148">
      <w:pPr>
        <w:spacing w:line="276" w:lineRule="auto"/>
      </w:pPr>
      <w:r>
        <w:t xml:space="preserve"> L'interfaccia fornisce una comprensione visiva di ramificazione, unione e cronologia dei commit.</w:t>
      </w:r>
    </w:p>
    <w:p w14:paraId="4CF37D69" w14:textId="34108685" w:rsidR="00AE3438" w:rsidRDefault="00F75125" w:rsidP="00AE3438">
      <w:pPr>
        <w:spacing w:line="276" w:lineRule="auto"/>
      </w:pPr>
      <w:r>
        <w:rPr>
          <w:noProof/>
        </w:rPr>
        <w:lastRenderedPageBreak/>
        <w:drawing>
          <wp:anchor distT="0" distB="0" distL="114300" distR="114300" simplePos="0" relativeHeight="251684864" behindDoc="0" locked="0" layoutInCell="1" allowOverlap="1" wp14:anchorId="6869108D" wp14:editId="00CA557E">
            <wp:simplePos x="0" y="0"/>
            <wp:positionH relativeFrom="margin">
              <wp:align>left</wp:align>
            </wp:positionH>
            <wp:positionV relativeFrom="paragraph">
              <wp:posOffset>0</wp:posOffset>
            </wp:positionV>
            <wp:extent cx="2552700" cy="18338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6-navigator-macos.png"/>
                    <pic:cNvPicPr/>
                  </pic:nvPicPr>
                  <pic:blipFill>
                    <a:blip r:embed="rId12"/>
                    <a:stretch>
                      <a:fillRect/>
                    </a:stretch>
                  </pic:blipFill>
                  <pic:spPr>
                    <a:xfrm>
                      <a:off x="0" y="0"/>
                      <a:ext cx="2552700" cy="1833880"/>
                    </a:xfrm>
                    <a:prstGeom prst="rect">
                      <a:avLst/>
                    </a:prstGeom>
                  </pic:spPr>
                </pic:pic>
              </a:graphicData>
            </a:graphic>
            <wp14:sizeRelH relativeFrom="margin">
              <wp14:pctWidth>0</wp14:pctWidth>
            </wp14:sizeRelH>
            <wp14:sizeRelV relativeFrom="margin">
              <wp14:pctHeight>0</wp14:pctHeight>
            </wp14:sizeRelV>
          </wp:anchor>
        </w:drawing>
      </w:r>
      <w:r w:rsidR="00AE3438">
        <w:t xml:space="preserve">Con oltre 6 milioni di utenti, l'open source </w:t>
      </w:r>
      <w:r w:rsidR="00AE3438" w:rsidRPr="00F75125">
        <w:rPr>
          <w:b/>
        </w:rPr>
        <w:t>Anaconda Distribution</w:t>
      </w:r>
      <w:r w:rsidR="00AE3438">
        <w:t xml:space="preserve"> è il modo più semplice e veloce per eseguire Python, R Data Science e Machine Learning su Linux, Windows e Mac OS X. È lo standard del settore per lo sviluppo, il testing e la formazione su macchina singola</w:t>
      </w:r>
      <w:r w:rsidR="00851C1F">
        <w:t>.</w:t>
      </w:r>
    </w:p>
    <w:p w14:paraId="272858B1" w14:textId="51DF3D8A" w:rsidR="00AE3438" w:rsidRDefault="00AE3438" w:rsidP="006E3148">
      <w:pPr>
        <w:spacing w:line="276" w:lineRule="auto"/>
      </w:pPr>
    </w:p>
    <w:p w14:paraId="7C48BCA8" w14:textId="4C82F54B" w:rsidR="00AE3438" w:rsidRDefault="00F75125" w:rsidP="006E3148">
      <w:pPr>
        <w:spacing w:line="276" w:lineRule="auto"/>
      </w:pPr>
      <w:r>
        <w:rPr>
          <w:noProof/>
        </w:rPr>
        <w:drawing>
          <wp:anchor distT="0" distB="0" distL="114300" distR="114300" simplePos="0" relativeHeight="251685888" behindDoc="0" locked="0" layoutInCell="1" allowOverlap="1" wp14:anchorId="1951FBAD" wp14:editId="57091CBB">
            <wp:simplePos x="0" y="0"/>
            <wp:positionH relativeFrom="margin">
              <wp:align>right</wp:align>
            </wp:positionH>
            <wp:positionV relativeFrom="paragraph">
              <wp:posOffset>501650</wp:posOffset>
            </wp:positionV>
            <wp:extent cx="4521835" cy="13112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ras-logo-2018-large-1200.png"/>
                    <pic:cNvPicPr/>
                  </pic:nvPicPr>
                  <pic:blipFill>
                    <a:blip r:embed="rId13"/>
                    <a:stretch>
                      <a:fillRect/>
                    </a:stretch>
                  </pic:blipFill>
                  <pic:spPr>
                    <a:xfrm>
                      <a:off x="0" y="0"/>
                      <a:ext cx="4521835" cy="1311275"/>
                    </a:xfrm>
                    <a:prstGeom prst="rect">
                      <a:avLst/>
                    </a:prstGeom>
                  </pic:spPr>
                </pic:pic>
              </a:graphicData>
            </a:graphic>
          </wp:anchor>
        </w:drawing>
      </w:r>
    </w:p>
    <w:p w14:paraId="2F3EDC79" w14:textId="212D8695" w:rsidR="00AE3438" w:rsidRDefault="00F75125" w:rsidP="006E3148">
      <w:pPr>
        <w:spacing w:line="276" w:lineRule="auto"/>
      </w:pPr>
      <w:r>
        <w:rPr>
          <w:noProof/>
        </w:rPr>
        <mc:AlternateContent>
          <mc:Choice Requires="wps">
            <w:drawing>
              <wp:anchor distT="45720" distB="45720" distL="114300" distR="114300" simplePos="0" relativeHeight="251687936" behindDoc="0" locked="0" layoutInCell="1" allowOverlap="1" wp14:anchorId="67592924" wp14:editId="38985DC4">
                <wp:simplePos x="0" y="0"/>
                <wp:positionH relativeFrom="column">
                  <wp:posOffset>4756785</wp:posOffset>
                </wp:positionH>
                <wp:positionV relativeFrom="paragraph">
                  <wp:posOffset>709295</wp:posOffset>
                </wp:positionV>
                <wp:extent cx="2360930" cy="14046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2002490" w14:textId="3C1F7C18" w:rsidR="00F75125" w:rsidRPr="00F75125" w:rsidRDefault="00F75125">
                            <w:r w:rsidRPr="00F75125">
                              <w:t xml:space="preserve">In informatica, con </w:t>
                            </w:r>
                            <w:r w:rsidRPr="00F75125">
                              <w:rPr>
                                <w:b/>
                              </w:rPr>
                              <w:t>API</w:t>
                            </w:r>
                            <w:r w:rsidRPr="00F75125">
                              <w:t xml:space="preserve"> si indica un insieme di atte all'espletamento di un dato compito; spesso tale termine designa le librerie software di un linguaggio di programmazione</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592924" id="_x0000_s1034" type="#_x0000_t202" style="position:absolute;margin-left:374.55pt;margin-top:55.8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">
                <v:textbox style="mso-fit-shape-to-text:t">
                  <w:txbxContent>
                    <w:p w14:paraId="32002490" w14:textId="3C1F7C18" w:rsidR="00F75125" w:rsidRPr="00F75125" w:rsidRDefault="00F75125">
                      <w:r w:rsidRPr="00F75125">
                        <w:t xml:space="preserve">In informatica, con </w:t>
                      </w:r>
                      <w:r w:rsidRPr="00F75125">
                        <w:rPr>
                          <w:b/>
                        </w:rPr>
                        <w:t>API</w:t>
                      </w:r>
                      <w:r w:rsidRPr="00F75125">
                        <w:t xml:space="preserve"> si indica un insieme di atte all'espletamento di un dato compito; spesso tale termine designa le librerie software di un linguaggio di programmazione</w:t>
                      </w:r>
                      <w:r>
                        <w:t>.</w:t>
                      </w:r>
                    </w:p>
                  </w:txbxContent>
                </v:textbox>
                <w10:wrap type="square"/>
              </v:shape>
            </w:pict>
          </mc:Fallback>
        </mc:AlternateContent>
      </w:r>
    </w:p>
    <w:p w14:paraId="31110A54" w14:textId="32980994" w:rsidR="00AE3438" w:rsidRDefault="00F75125" w:rsidP="006E3148">
      <w:pPr>
        <w:spacing w:line="276" w:lineRule="auto"/>
      </w:pPr>
      <w:r>
        <w:rPr>
          <w:noProof/>
        </w:rPr>
        <mc:AlternateContent>
          <mc:Choice Requires="wps">
            <w:drawing>
              <wp:anchor distT="45720" distB="45720" distL="114300" distR="114300" simplePos="0" relativeHeight="251689984" behindDoc="0" locked="0" layoutInCell="1" allowOverlap="1" wp14:anchorId="2BB95521" wp14:editId="051EAE90">
                <wp:simplePos x="0" y="0"/>
                <wp:positionH relativeFrom="column">
                  <wp:posOffset>4762500</wp:posOffset>
                </wp:positionH>
                <wp:positionV relativeFrom="paragraph">
                  <wp:posOffset>1941830</wp:posOffset>
                </wp:positionV>
                <wp:extent cx="2360930" cy="14046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6C17CD" w14:textId="5078E033" w:rsidR="00F75125" w:rsidRPr="00F75125" w:rsidRDefault="00F75125" w:rsidP="00F75125">
                            <w:r w:rsidRPr="00F75125">
                              <w:rPr>
                                <w:b/>
                              </w:rPr>
                              <w:t xml:space="preserve">TensorFlow </w:t>
                            </w:r>
                            <w:r w:rsidRPr="00F75125">
                              <w:t>è una Libreria software open source per l'apprendimento automatico (machine learning), che fornisce moduli testati ed ottimizzati utili nella realizzazione di algoritmi per diversi tipi di compiti percettivi e di comprensione del linguaggio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B95521" id="_x0000_s1035" type="#_x0000_t202" style="position:absolute;margin-left:375pt;margin-top:152.9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xX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">
                <v:textbox style="mso-fit-shape-to-text:t">
                  <w:txbxContent>
                    <w:p w14:paraId="7F6C17CD" w14:textId="5078E033" w:rsidR="00F75125" w:rsidRPr="00F75125" w:rsidRDefault="00F75125" w:rsidP="00F75125">
                      <w:r w:rsidRPr="00F75125">
                        <w:rPr>
                          <w:b/>
                        </w:rPr>
                        <w:t xml:space="preserve">TensorFlow </w:t>
                      </w:r>
                      <w:r w:rsidRPr="00F75125">
                        <w:t>è una Libreria software open source per l'apprendimento automatico (machine learning), che fornisce moduli testati ed ottimizzati utili nella realizzazione di algoritmi per diversi tipi di compiti percettivi e di comprensione del linguaggio</w:t>
                      </w:r>
                      <w:r>
                        <w:t>.</w:t>
                      </w:r>
                    </w:p>
                  </w:txbxContent>
                </v:textbox>
                <w10:wrap type="square"/>
              </v:shape>
            </w:pict>
          </mc:Fallback>
        </mc:AlternateContent>
      </w:r>
      <w:r w:rsidRPr="00F75125">
        <w:t>Keras è un'</w:t>
      </w:r>
      <w:r w:rsidRPr="00F75125">
        <w:rPr>
          <w:highlight w:val="yellow"/>
        </w:rPr>
        <w:t>API</w:t>
      </w:r>
      <w:r w:rsidRPr="00F75125">
        <w:t xml:space="preserve"> di reti neurali di alto livello, scritta in Python e in grado di funzionare su </w:t>
      </w:r>
      <w:r w:rsidRPr="00F75125">
        <w:rPr>
          <w:highlight w:val="yellow"/>
        </w:rPr>
        <w:t>TensorFlow</w:t>
      </w:r>
      <w:r w:rsidRPr="00F75125">
        <w:t>, CNTK o Theano. È stato sviluppato con l'obiettivo di consentire una rapida sperimentazione. Essere in grado di passare dall'idea al risultato con il minor ritardo possibile è la chiave per fare una buona ricerca.</w:t>
      </w:r>
    </w:p>
    <w:p w14:paraId="49FA6765" w14:textId="63F77469" w:rsidR="00AE3438" w:rsidRDefault="00AE3438" w:rsidP="006E3148">
      <w:pPr>
        <w:spacing w:line="276" w:lineRule="auto"/>
      </w:pPr>
    </w:p>
    <w:p w14:paraId="2739D3FC" w14:textId="77777777" w:rsidR="001222FC" w:rsidRDefault="001222FC" w:rsidP="006E3148">
      <w:pPr>
        <w:spacing w:line="276" w:lineRule="auto"/>
      </w:pPr>
    </w:p>
    <w:p w14:paraId="696D91A9" w14:textId="2EB3918F" w:rsidR="00AE3438" w:rsidRDefault="00AE3438" w:rsidP="006E3148">
      <w:pPr>
        <w:spacing w:line="276" w:lineRule="auto"/>
      </w:pPr>
    </w:p>
    <w:p w14:paraId="4B1FA66D" w14:textId="224D1147" w:rsidR="006E3148" w:rsidRDefault="00F75125" w:rsidP="006E3148">
      <w:pPr>
        <w:spacing w:line="276" w:lineRule="auto"/>
      </w:pPr>
      <w:r w:rsidRPr="00F75125">
        <w:rPr>
          <w:b/>
          <w:noProof/>
        </w:rPr>
        <w:drawing>
          <wp:anchor distT="0" distB="0" distL="114300" distR="114300" simplePos="0" relativeHeight="251682816" behindDoc="0" locked="0" layoutInCell="1" allowOverlap="1" wp14:anchorId="210BE72B" wp14:editId="3EE2850E">
            <wp:simplePos x="0" y="0"/>
            <wp:positionH relativeFrom="margin">
              <wp:align>left</wp:align>
            </wp:positionH>
            <wp:positionV relativeFrom="paragraph">
              <wp:posOffset>182880</wp:posOffset>
            </wp:positionV>
            <wp:extent cx="2287905" cy="21050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teval-stlkt01v1.jpg"/>
                    <pic:cNvPicPr/>
                  </pic:nvPicPr>
                  <pic:blipFill>
                    <a:blip r:embed="rId14"/>
                    <a:stretch>
                      <a:fillRect/>
                    </a:stretch>
                  </pic:blipFill>
                  <pic:spPr>
                    <a:xfrm>
                      <a:off x="0" y="0"/>
                      <a:ext cx="2287905" cy="2105025"/>
                    </a:xfrm>
                    <a:prstGeom prst="rect">
                      <a:avLst/>
                    </a:prstGeom>
                  </pic:spPr>
                </pic:pic>
              </a:graphicData>
            </a:graphic>
            <wp14:sizeRelH relativeFrom="margin">
              <wp14:pctWidth>0</wp14:pctWidth>
            </wp14:sizeRelH>
            <wp14:sizeRelV relativeFrom="margin">
              <wp14:pctHeight>0</wp14:pctHeight>
            </wp14:sizeRelV>
          </wp:anchor>
        </w:drawing>
      </w:r>
      <w:r w:rsidR="006E3148" w:rsidRPr="00F75125">
        <w:rPr>
          <w:b/>
        </w:rPr>
        <w:t>STEVAL-STLKT01V1</w:t>
      </w:r>
      <w:r w:rsidR="006E3148" w:rsidRPr="006E3148">
        <w:t xml:space="preserve"> </w:t>
      </w:r>
      <w:r w:rsidR="006E3148">
        <w:t xml:space="preserve">è </w:t>
      </w:r>
      <w:r w:rsidR="006E3148" w:rsidRPr="006E3148">
        <w:t xml:space="preserve">un kit di sviluppo completo progettato per supportare ed espandere le funzionalità del </w:t>
      </w:r>
      <w:r w:rsidR="006E3148" w:rsidRPr="00EE1EC7">
        <w:t>SensorTile</w:t>
      </w:r>
      <w:r w:rsidR="006E3148" w:rsidRPr="006E3148">
        <w:t xml:space="preserve"> e viene fornito con un set </w:t>
      </w:r>
      <w:r w:rsidR="00EE1EC7">
        <w:t>d</w:t>
      </w:r>
      <w:r w:rsidR="006E3148" w:rsidRPr="006E3148">
        <w:t>i basi di supporto che consente la scalabilità hardware.</w:t>
      </w:r>
    </w:p>
    <w:p w14:paraId="3604ECAD" w14:textId="61AD5BF1" w:rsidR="00EE1EC7" w:rsidRDefault="00EE1EC7" w:rsidP="00F75125">
      <w:pPr>
        <w:spacing w:line="276" w:lineRule="auto"/>
      </w:pPr>
      <w:r w:rsidRPr="00EE1EC7">
        <w:t>SensorTile è un minuscolo modulo IoT a forma quadrata che racchiude potenti funzionalità di elaborazione sfruttando un microcontroller STM32L476JGY da 80 MHz e la connettività Bluetooth a bassa energia basata sul processore di rete BlueNRG-MS nonché un ampio spettro di sensori MEMS di movimento e ambientali, incluso un microfono</w:t>
      </w:r>
      <w:r w:rsidR="00F75125">
        <w:t xml:space="preserve"> digitale</w:t>
      </w:r>
      <w:r w:rsidRPr="00EE1EC7">
        <w:t>.</w:t>
      </w:r>
    </w:p>
    <w:p w14:paraId="18408C20" w14:textId="2C32A008" w:rsidR="006E3148" w:rsidRDefault="006E3148" w:rsidP="006E3148">
      <w:pPr>
        <w:spacing w:line="276" w:lineRule="auto"/>
      </w:pPr>
    </w:p>
    <w:p w14:paraId="43340483" w14:textId="77777777" w:rsidR="00806E13" w:rsidRDefault="00806E13" w:rsidP="00806E13">
      <w:pPr>
        <w:spacing w:line="276" w:lineRule="auto"/>
      </w:pPr>
    </w:p>
    <w:p w14:paraId="3D9DF3ED" w14:textId="77777777" w:rsidR="00806E13" w:rsidRDefault="00806E13" w:rsidP="00806E13">
      <w:pPr>
        <w:pStyle w:val="Titolo3"/>
        <w:spacing w:line="276" w:lineRule="auto"/>
      </w:pPr>
      <w:bookmarkStart w:id="12" w:name="_Toc527665407"/>
      <w:r>
        <w:t>Rapporto con il titolare, con il tutor e con gli altri dipendenti</w:t>
      </w:r>
      <w:bookmarkEnd w:id="12"/>
    </w:p>
    <w:p w14:paraId="6FA398DF" w14:textId="16A54E28" w:rsidR="00806E13" w:rsidRDefault="00806E13" w:rsidP="00806E13">
      <w:pPr>
        <w:spacing w:line="276" w:lineRule="auto"/>
      </w:pPr>
      <w:r>
        <w:t xml:space="preserve">Durante la prima fase di stage, tutti hanno avuto il piacere di parlare di persona con il dirigente dell’azienda, il Sig. Costa, che ci dava le indicazioni di base, nuove funzioni da aggiungere al progetto e qualche suggerimento su come risolvere i problemi più difficili. Quando non c’era il Sig. Costa, il Sig. Montino era presente, e anche lui metteva a disposizione il suo tempo per farci proseguire più velocemente con il programma. Al FabLab siamo stati seguiti da </w:t>
      </w:r>
      <w:r w:rsidRPr="00806E13">
        <w:t>Gloria, responsabile dei laboratori</w:t>
      </w:r>
      <w:r>
        <w:t>.</w:t>
      </w:r>
    </w:p>
    <w:p w14:paraId="5EB408D4" w14:textId="77777777" w:rsidR="00806E13" w:rsidRDefault="00806E13" w:rsidP="00806E13">
      <w:pPr>
        <w:spacing w:line="276" w:lineRule="auto"/>
      </w:pPr>
    </w:p>
    <w:p w14:paraId="3DF106DA" w14:textId="6A23C703" w:rsidR="00806E13" w:rsidRDefault="00806E13" w:rsidP="00806E13">
      <w:pPr>
        <w:spacing w:line="276" w:lineRule="auto"/>
      </w:pPr>
    </w:p>
    <w:p w14:paraId="4DFEF23F" w14:textId="0B495096" w:rsidR="00806E13" w:rsidRDefault="00806E13" w:rsidP="00806E13">
      <w:pPr>
        <w:spacing w:line="276" w:lineRule="auto"/>
      </w:pPr>
      <w:r>
        <w:rPr>
          <w:noProof/>
        </w:rPr>
        <w:drawing>
          <wp:inline distT="0" distB="0" distL="0" distR="0" wp14:anchorId="4B13DE48" wp14:editId="3E6F8B15">
            <wp:extent cx="4720926"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png"/>
                    <pic:cNvPicPr/>
                  </pic:nvPicPr>
                  <pic:blipFill>
                    <a:blip r:embed="rId15"/>
                    <a:stretch>
                      <a:fillRect/>
                    </a:stretch>
                  </pic:blipFill>
                  <pic:spPr>
                    <a:xfrm>
                      <a:off x="0" y="0"/>
                      <a:ext cx="4728850" cy="1774624"/>
                    </a:xfrm>
                    <a:prstGeom prst="rect">
                      <a:avLst/>
                    </a:prstGeom>
                  </pic:spPr>
                </pic:pic>
              </a:graphicData>
            </a:graphic>
          </wp:inline>
        </w:drawing>
      </w:r>
    </w:p>
    <w:p w14:paraId="0061B7E5" w14:textId="6780386D" w:rsidR="00806E13" w:rsidRDefault="00806E13" w:rsidP="00806E13">
      <w:pPr>
        <w:spacing w:line="276" w:lineRule="auto"/>
      </w:pPr>
    </w:p>
    <w:p w14:paraId="3D01AD6D" w14:textId="505A6ADE" w:rsidR="00806E13" w:rsidRDefault="00806E13" w:rsidP="00806E13">
      <w:pPr>
        <w:spacing w:line="276" w:lineRule="auto"/>
      </w:pPr>
    </w:p>
    <w:p w14:paraId="62A0BE32" w14:textId="7A1DF3B1" w:rsidR="00806E13" w:rsidRDefault="00806E13" w:rsidP="00806E13">
      <w:pPr>
        <w:pStyle w:val="Titolo3"/>
        <w:spacing w:line="276" w:lineRule="auto"/>
      </w:pPr>
      <w:bookmarkStart w:id="13" w:name="_Toc527665408"/>
      <w:r>
        <w:rPr>
          <w:noProof/>
        </w:rPr>
        <mc:AlternateContent>
          <mc:Choice Requires="wps">
            <w:drawing>
              <wp:anchor distT="45720" distB="45720" distL="114300" distR="114300" simplePos="0" relativeHeight="251694080" behindDoc="0" locked="0" layoutInCell="1" allowOverlap="1" wp14:anchorId="7F5B928D" wp14:editId="2C7C3572">
                <wp:simplePos x="0" y="0"/>
                <wp:positionH relativeFrom="column">
                  <wp:posOffset>4690110</wp:posOffset>
                </wp:positionH>
                <wp:positionV relativeFrom="paragraph">
                  <wp:posOffset>155575</wp:posOffset>
                </wp:positionV>
                <wp:extent cx="2360930" cy="1404620"/>
                <wp:effectExtent l="0" t="0" r="2286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D69E4F" w14:textId="5B6FDE19" w:rsidR="00806E13" w:rsidRDefault="00806E13">
                            <w:r w:rsidRPr="00806E13">
                              <w:rPr>
                                <w:b/>
                              </w:rPr>
                              <w:t>GitLab</w:t>
                            </w:r>
                            <w:r w:rsidRPr="00806E13">
                              <w:t xml:space="preserve"> è una piattaforma web open source che permette la gestione di repository Git e di funzioni trouble ticket.</w:t>
                            </w:r>
                          </w:p>
                          <w:p w14:paraId="6DA84630" w14:textId="55F9C5BD" w:rsidR="00806E13" w:rsidRDefault="00806E13">
                            <w:r w:rsidRPr="00806E13">
                              <w:rPr>
                                <w:b/>
                              </w:rPr>
                              <w:t>Issue</w:t>
                            </w:r>
                            <w:r>
                              <w:t>: c</w:t>
                            </w:r>
                            <w:r w:rsidRPr="00806E13">
                              <w:t>onsent</w:t>
                            </w:r>
                            <w:r>
                              <w:t>ono</w:t>
                            </w:r>
                            <w:r w:rsidRPr="00806E13">
                              <w:t xml:space="preserve"> di condividere e discutere le proposte prima e durante l'implementazione.</w:t>
                            </w:r>
                          </w:p>
                          <w:p w14:paraId="531EF7BF" w14:textId="66133054" w:rsidR="00806E13" w:rsidRDefault="00806E13"/>
                          <w:p w14:paraId="0931ED79" w14:textId="77777777" w:rsidR="00806E13" w:rsidRPr="00806E13" w:rsidRDefault="00806E1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5B928D" id="_x0000_s1036" type="#_x0000_t202" style="position:absolute;margin-left:369.3pt;margin-top:12.2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wrKA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">
                <v:textbox style="mso-fit-shape-to-text:t">
                  <w:txbxContent>
                    <w:p w14:paraId="44D69E4F" w14:textId="5B6FDE19" w:rsidR="00806E13" w:rsidRDefault="00806E13">
                      <w:r w:rsidRPr="00806E13">
                        <w:rPr>
                          <w:b/>
                        </w:rPr>
                        <w:t>GitLab</w:t>
                      </w:r>
                      <w:r w:rsidRPr="00806E13">
                        <w:t xml:space="preserve"> è una piattaforma web open source che permette la gestione di repository Git e di funzioni trouble ticket.</w:t>
                      </w:r>
                    </w:p>
                    <w:p w14:paraId="6DA84630" w14:textId="55F9C5BD" w:rsidR="00806E13" w:rsidRDefault="00806E13">
                      <w:r w:rsidRPr="00806E13">
                        <w:rPr>
                          <w:b/>
                        </w:rPr>
                        <w:t>Issue</w:t>
                      </w:r>
                      <w:r>
                        <w:t>: c</w:t>
                      </w:r>
                      <w:r w:rsidRPr="00806E13">
                        <w:t>onsent</w:t>
                      </w:r>
                      <w:r>
                        <w:t>ono</w:t>
                      </w:r>
                      <w:r w:rsidRPr="00806E13">
                        <w:t xml:space="preserve"> di condividere e discutere le proposte prima e durante l'implementazione.</w:t>
                      </w:r>
                    </w:p>
                    <w:p w14:paraId="531EF7BF" w14:textId="66133054" w:rsidR="00806E13" w:rsidRDefault="00806E13"/>
                    <w:p w14:paraId="0931ED79" w14:textId="77777777" w:rsidR="00806E13" w:rsidRPr="00806E13" w:rsidRDefault="00806E13"/>
                  </w:txbxContent>
                </v:textbox>
                <w10:wrap type="square"/>
              </v:shape>
            </w:pict>
          </mc:Fallback>
        </mc:AlternateContent>
      </w:r>
      <w:r>
        <w:t>Problemi tecnici incontrati e soluzioni addottate</w:t>
      </w:r>
      <w:bookmarkEnd w:id="13"/>
    </w:p>
    <w:p w14:paraId="4BAD7EAC" w14:textId="50A4A336" w:rsidR="00806E13" w:rsidRDefault="00806E13" w:rsidP="00806E13">
      <w:pPr>
        <w:spacing w:line="276" w:lineRule="auto"/>
      </w:pPr>
      <w:r>
        <w:t xml:space="preserve">Diversi sono stati i problemi durante l’alternanza scuola-lavoro, tuttavia nulla ci ha ostacolato definitivamente e con l’aiuto dei dipendenti di Bluewind, dei professori e dei dipendenti del FabLab siamo sempre stati in grado di risolvere qualsiasi situazione svantaggiosa; inoltre grazie a </w:t>
      </w:r>
      <w:r w:rsidRPr="00806E13">
        <w:rPr>
          <w:highlight w:val="yellow"/>
        </w:rPr>
        <w:t>GitLab</w:t>
      </w:r>
      <w:r>
        <w:t xml:space="preserve"> siamo stati in grado di creare </w:t>
      </w:r>
      <w:r w:rsidRPr="00806E13">
        <w:rPr>
          <w:highlight w:val="yellow"/>
        </w:rPr>
        <w:t>Issue</w:t>
      </w:r>
      <w:r>
        <w:t xml:space="preserve"> qualore incontravamo problemi relativi al comparto tecnico del progetto</w:t>
      </w:r>
    </w:p>
    <w:p w14:paraId="59E165A6" w14:textId="2A5781DE" w:rsidR="00806E13" w:rsidRDefault="00806E13" w:rsidP="00806E13">
      <w:pPr>
        <w:spacing w:line="276" w:lineRule="auto"/>
      </w:pPr>
    </w:p>
    <w:p w14:paraId="58227BB7" w14:textId="586F8D96" w:rsidR="00806E13" w:rsidRDefault="00806E13" w:rsidP="00806E13">
      <w:pPr>
        <w:spacing w:line="276" w:lineRule="auto"/>
      </w:pPr>
    </w:p>
    <w:p w14:paraId="722C91AE" w14:textId="77777777" w:rsidR="00806E13" w:rsidRDefault="00806E13" w:rsidP="00806E13">
      <w:pPr>
        <w:spacing w:line="276" w:lineRule="auto"/>
      </w:pPr>
    </w:p>
    <w:p w14:paraId="6E744346" w14:textId="07BB521B" w:rsidR="006E3148" w:rsidRDefault="006E3148" w:rsidP="00AA56BA">
      <w:pPr>
        <w:spacing w:line="276" w:lineRule="auto"/>
      </w:pPr>
    </w:p>
    <w:p w14:paraId="7C67E36B" w14:textId="1D3503AA" w:rsidR="006E3148" w:rsidRDefault="006E3148" w:rsidP="00AA56BA">
      <w:pPr>
        <w:spacing w:line="276" w:lineRule="auto"/>
      </w:pPr>
    </w:p>
    <w:p w14:paraId="0B1FFAF7" w14:textId="6AEE56FA" w:rsidR="006E3148" w:rsidRDefault="006E3148" w:rsidP="00AA56BA">
      <w:pPr>
        <w:spacing w:line="276" w:lineRule="auto"/>
      </w:pPr>
    </w:p>
    <w:p w14:paraId="789C6B83" w14:textId="606E056E" w:rsidR="006E3148" w:rsidRDefault="006E3148" w:rsidP="00AA56BA">
      <w:pPr>
        <w:spacing w:line="276" w:lineRule="auto"/>
      </w:pPr>
    </w:p>
    <w:p w14:paraId="36DD361A" w14:textId="7F864E43" w:rsidR="006E3148" w:rsidRDefault="006E3148" w:rsidP="00AA56BA">
      <w:pPr>
        <w:spacing w:line="276" w:lineRule="auto"/>
      </w:pPr>
    </w:p>
    <w:p w14:paraId="355BE9E6" w14:textId="77777777" w:rsidR="001222FC" w:rsidRDefault="001222FC" w:rsidP="001222FC">
      <w:pPr>
        <w:pStyle w:val="Titolo1"/>
        <w:spacing w:line="276" w:lineRule="auto"/>
      </w:pPr>
      <w:bookmarkStart w:id="14" w:name="_Toc527665409"/>
      <w:r>
        <w:lastRenderedPageBreak/>
        <w:t>Valutazione dell’esperienza</w:t>
      </w:r>
      <w:bookmarkEnd w:id="14"/>
    </w:p>
    <w:p w14:paraId="2228F845" w14:textId="77777777" w:rsidR="001222FC" w:rsidRDefault="001222FC" w:rsidP="001222FC">
      <w:pPr>
        <w:pStyle w:val="Titolo3"/>
        <w:spacing w:line="276" w:lineRule="auto"/>
      </w:pPr>
      <w:bookmarkStart w:id="15" w:name="_Toc527665410"/>
      <w:r>
        <w:t>Apprendimenti significativi nell’ambito tecnico-professionale</w:t>
      </w:r>
      <w:bookmarkEnd w:id="15"/>
    </w:p>
    <w:p w14:paraId="18C92F22" w14:textId="77777777" w:rsidR="001222FC" w:rsidRPr="008C6F30" w:rsidRDefault="001222FC" w:rsidP="001222FC">
      <w:pPr>
        <w:keepNext/>
        <w:framePr w:dropCap="drop" w:lines="3" w:wrap="around" w:vAnchor="text" w:hAnchor="text"/>
        <w:spacing w:before="60" w:line="952" w:lineRule="exact"/>
        <w:textAlignment w:val="baseline"/>
        <w:rPr>
          <w:rFonts w:cstheme="minorHAnsi"/>
          <w:position w:val="-8"/>
          <w:sz w:val="119"/>
        </w:rPr>
      </w:pPr>
      <w:r w:rsidRPr="008C6F30">
        <w:rPr>
          <w:rFonts w:cstheme="minorHAnsi"/>
          <w:position w:val="-8"/>
          <w:sz w:val="119"/>
        </w:rPr>
        <w:t>S</w:t>
      </w:r>
    </w:p>
    <w:p w14:paraId="252BC8A5" w14:textId="342C163D" w:rsidR="001222FC" w:rsidRDefault="001222FC" w:rsidP="001222FC">
      <w:pPr>
        <w:spacing w:line="276" w:lineRule="auto"/>
      </w:pPr>
      <w:r>
        <w:t xml:space="preserve">ono state apprese in buona parte le nozioni fondamentali degli ambienti Linux, l’utilizzo del linguaggio </w:t>
      </w:r>
      <w:r w:rsidRPr="001D6588">
        <w:t>Pyt</w:t>
      </w:r>
      <w:r w:rsidR="00C02260" w:rsidRPr="001D6588">
        <w:t>h</w:t>
      </w:r>
      <w:r w:rsidRPr="001D6588">
        <w:t>on3</w:t>
      </w:r>
      <w:r>
        <w:t xml:space="preserve"> e più in generale la programmazione di una rete neurale. Sono stati appresi anche i principi del C++ e MFCC.</w:t>
      </w:r>
    </w:p>
    <w:p w14:paraId="1BBD2275" w14:textId="77777777" w:rsidR="001222FC" w:rsidRDefault="001222FC" w:rsidP="001222FC">
      <w:pPr>
        <w:spacing w:line="276" w:lineRule="auto"/>
      </w:pPr>
    </w:p>
    <w:p w14:paraId="41DFA50A" w14:textId="5507746A" w:rsidR="001222FC" w:rsidRDefault="001222FC" w:rsidP="001222FC">
      <w:pPr>
        <w:pStyle w:val="Titolo3"/>
        <w:spacing w:line="276" w:lineRule="auto"/>
      </w:pPr>
      <w:bookmarkStart w:id="16" w:name="_Toc527665411"/>
      <w:r>
        <w:t>Rapporto tra formazione scolastica e attività lavorativa svolta</w:t>
      </w:r>
      <w:bookmarkEnd w:id="16"/>
    </w:p>
    <w:p w14:paraId="3BCB55DD" w14:textId="77777777" w:rsidR="001222FC" w:rsidRDefault="001222FC" w:rsidP="001222FC">
      <w:pPr>
        <w:spacing w:line="276" w:lineRule="auto"/>
      </w:pPr>
      <w:r>
        <w:t xml:space="preserve">La programmazione ad oggetti è una solida base per poi sviluppare le proprie conoscenze verso un qualsiasi linguaggio di programmazione moderno. Anche la padronanza di un sistema di controllo di versione come </w:t>
      </w:r>
      <w:r w:rsidRPr="001222FC">
        <w:t>GIT</w:t>
      </w:r>
      <w:r>
        <w:t xml:space="preserve"> risulta fondamentale in ambito lavorativo, specialmente quando bisogna lavorare in gruppo o in sedi separate. Le capacità di lavoro in gruppo rimangono il prerequisito cardine per qualsiasi tipo di lavoro in ambito informatico.</w:t>
      </w:r>
    </w:p>
    <w:p w14:paraId="02A9C1FA" w14:textId="77777777" w:rsidR="001222FC" w:rsidRDefault="001222FC" w:rsidP="001222FC">
      <w:pPr>
        <w:spacing w:line="276" w:lineRule="auto"/>
      </w:pPr>
    </w:p>
    <w:p w14:paraId="45833A42" w14:textId="77777777" w:rsidR="001222FC" w:rsidRDefault="001222FC" w:rsidP="001222FC">
      <w:pPr>
        <w:pStyle w:val="Titolo3"/>
        <w:spacing w:line="276" w:lineRule="auto"/>
      </w:pPr>
      <w:bookmarkStart w:id="17" w:name="_Toc527665412"/>
      <w:r>
        <w:t>Valutazione sull’utilità dell’esperienza, considerando obbiettivi, aspettative e risultati raggiunti</w:t>
      </w:r>
      <w:bookmarkEnd w:id="17"/>
    </w:p>
    <w:p w14:paraId="0F62C194" w14:textId="1C565487" w:rsidR="001222FC" w:rsidRDefault="001222FC" w:rsidP="001222FC">
      <w:pPr>
        <w:spacing w:line="276" w:lineRule="auto"/>
      </w:pPr>
      <w:r>
        <w:t>Personalmente ho trovato questa esperienza positiva, ho appreso l’utilizzo di molti strumenti e tecnologie che non conoscevo e consolidato ciò che già sapevo. Ho imparato a lavorare in un team e a collaborare con i responsabili; riguardo ai risultati, sono molto soddisfatto: abbiamo portato a termine tutti i progetti anche se abbiamo dovuto usare buona parte del nostro tempo per ottenere i prerequisiti che non avevamo. In particolare sono soddisfatto che i ragazzi del terzo anno, per molti versi sono stati particolarmente affidabili e volenterosi di imparare cose nuove.</w:t>
      </w:r>
    </w:p>
    <w:p w14:paraId="5AA8F519" w14:textId="77777777" w:rsidR="001222FC" w:rsidRDefault="001222FC" w:rsidP="001222FC">
      <w:pPr>
        <w:spacing w:line="276" w:lineRule="auto"/>
      </w:pPr>
    </w:p>
    <w:p w14:paraId="1ECFB1FA" w14:textId="77777777" w:rsidR="001222FC" w:rsidRDefault="001222FC" w:rsidP="001222FC">
      <w:pPr>
        <w:pStyle w:val="Titolo3"/>
        <w:spacing w:line="276" w:lineRule="auto"/>
      </w:pPr>
      <w:bookmarkStart w:id="18" w:name="_Toc527665413"/>
      <w:r>
        <w:t>Ripercussioni possibili dell’esperienza sul proprio futuro scolastico e lavorativo</w:t>
      </w:r>
      <w:bookmarkEnd w:id="18"/>
    </w:p>
    <w:p w14:paraId="20EB7AE5" w14:textId="77777777" w:rsidR="001222FC" w:rsidRDefault="001222FC" w:rsidP="001222FC">
      <w:pPr>
        <w:spacing w:line="276" w:lineRule="auto"/>
      </w:pPr>
      <w:r>
        <w:t>Grazie a questa esperienza abbiamo consolidato le capacità di lavoro in team, l’analisi del progetto e la metodologia di problem-solving. Abbiamo imparato a rapportarci con dirigenti e dipendenti di un’azienda e siamo entrati nell’ottica del lavorare in un vero ufficio.</w:t>
      </w:r>
    </w:p>
    <w:p w14:paraId="04D66A14" w14:textId="77777777" w:rsidR="001222FC" w:rsidRDefault="001222FC" w:rsidP="001222FC">
      <w:pPr>
        <w:spacing w:line="276" w:lineRule="auto"/>
      </w:pPr>
    </w:p>
    <w:p w14:paraId="30B02E4C" w14:textId="77777777" w:rsidR="001222FC" w:rsidRDefault="001222FC" w:rsidP="001222FC">
      <w:pPr>
        <w:pStyle w:val="Titolo3"/>
        <w:spacing w:line="276" w:lineRule="auto"/>
      </w:pPr>
      <w:bookmarkStart w:id="19" w:name="_Toc527665414"/>
      <w:r>
        <w:lastRenderedPageBreak/>
        <w:t>Giudizio complessivo dell’esperienza sul piano tecnico e umano con eventuali proposte di miglioramento</w:t>
      </w:r>
      <w:bookmarkEnd w:id="19"/>
    </w:p>
    <w:p w14:paraId="522255F4" w14:textId="4AF8E288" w:rsidR="001222FC" w:rsidRDefault="001222FC" w:rsidP="001222FC">
      <w:pPr>
        <w:spacing w:line="276" w:lineRule="auto"/>
      </w:pPr>
      <w:r>
        <w:t xml:space="preserve">L’alternanza scuola lavoro di quest’anno è stata molto impegnativa anche per il fatto di aver cambiato progetto il primo giorno di stage; il progetto assegnato è  risultato </w:t>
      </w:r>
      <w:r w:rsidR="00C02260">
        <w:t>innovativo e accattivante in molti aspetti mentre le lacune trovate nei concetti di base potevano essere evitate con una infarinatura da parte della scuola. Nel complesso questa esperienza è stata positiva.</w:t>
      </w:r>
    </w:p>
    <w:p w14:paraId="0A4840D8" w14:textId="77777777" w:rsidR="001222FC" w:rsidRDefault="001222FC" w:rsidP="001222FC">
      <w:pPr>
        <w:spacing w:line="276" w:lineRule="auto"/>
      </w:pPr>
    </w:p>
    <w:p w14:paraId="10EC51B9" w14:textId="77777777" w:rsidR="001222FC" w:rsidRDefault="001222FC" w:rsidP="001222FC">
      <w:pPr>
        <w:spacing w:line="276" w:lineRule="auto"/>
      </w:pPr>
    </w:p>
    <w:p w14:paraId="5507E2F9" w14:textId="77777777" w:rsidR="001222FC" w:rsidRDefault="001222FC" w:rsidP="001222FC">
      <w:pPr>
        <w:spacing w:line="276" w:lineRule="auto"/>
      </w:pPr>
    </w:p>
    <w:p w14:paraId="2A9B5036" w14:textId="21232456" w:rsidR="001222FC" w:rsidRDefault="001222FC" w:rsidP="001222FC">
      <w:pPr>
        <w:pStyle w:val="Titolo1"/>
        <w:spacing w:line="276" w:lineRule="auto"/>
      </w:pPr>
      <w:bookmarkStart w:id="20" w:name="_Toc527665415"/>
      <w:r>
        <w:t>Bibliografia</w:t>
      </w:r>
      <w:bookmarkEnd w:id="20"/>
    </w:p>
    <w:p w14:paraId="54F04F07" w14:textId="2214B57B" w:rsidR="00C02260" w:rsidRDefault="00C02260" w:rsidP="00C02260">
      <w:pPr>
        <w:spacing w:line="276" w:lineRule="auto"/>
      </w:pPr>
      <w:r>
        <w:t>Info azienda:</w:t>
      </w:r>
    </w:p>
    <w:p w14:paraId="0F8305C8" w14:textId="0882F885" w:rsidR="00C02260" w:rsidRDefault="001F6B74" w:rsidP="00C02260">
      <w:pPr>
        <w:spacing w:line="276" w:lineRule="auto"/>
      </w:pPr>
      <w:hyperlink r:id="rId16" w:history="1">
        <w:r w:rsidR="00C02260" w:rsidRPr="00C02260">
          <w:rPr>
            <w:rStyle w:val="Collegamentoipertestuale"/>
          </w:rPr>
          <w:t>https://www.bluewind.it/</w:t>
        </w:r>
      </w:hyperlink>
    </w:p>
    <w:p w14:paraId="4B3139F2" w14:textId="4B890B39" w:rsidR="00C02260" w:rsidRDefault="00C02260" w:rsidP="00C02260">
      <w:pPr>
        <w:spacing w:line="276" w:lineRule="auto"/>
      </w:pPr>
      <w:r>
        <w:t>Materiale e foto:</w:t>
      </w:r>
    </w:p>
    <w:p w14:paraId="63807813" w14:textId="6A755430" w:rsidR="00C02260" w:rsidRDefault="001F6B74" w:rsidP="00C02260">
      <w:pPr>
        <w:spacing w:line="276" w:lineRule="auto"/>
      </w:pPr>
      <w:hyperlink r:id="rId17" w:history="1">
        <w:r w:rsidR="00C02260" w:rsidRPr="00C02260">
          <w:rPr>
            <w:rStyle w:val="Collegamentoipertestuale"/>
          </w:rPr>
          <w:t>https://www.st.com/en/evaluation-tools/steval-stlkt01v1.html</w:t>
        </w:r>
      </w:hyperlink>
    </w:p>
    <w:p w14:paraId="15EEF64F" w14:textId="77777777" w:rsidR="00C02260" w:rsidRPr="00C02260" w:rsidRDefault="00C02260" w:rsidP="00C02260">
      <w:pPr>
        <w:spacing w:line="276" w:lineRule="auto"/>
      </w:pPr>
      <w:r>
        <w:fldChar w:fldCharType="begin"/>
      </w:r>
      <w:r>
        <w:instrText xml:space="preserve"> HYPERLINK "</w:instrText>
      </w:r>
      <w:r w:rsidRPr="00C02260">
        <w:instrText xml:space="preserve">https://www.gitkraken.com/ </w:instrText>
      </w:r>
    </w:p>
    <w:p w14:paraId="0B6BE089" w14:textId="77777777" w:rsidR="00C02260" w:rsidRPr="00123C86" w:rsidRDefault="00C02260" w:rsidP="00C02260">
      <w:pPr>
        <w:spacing w:line="276" w:lineRule="auto"/>
        <w:rPr>
          <w:rStyle w:val="Collegamentoipertestuale"/>
        </w:rPr>
      </w:pPr>
      <w:r>
        <w:instrText xml:space="preserve">" </w:instrText>
      </w:r>
      <w:r>
        <w:fldChar w:fldCharType="separate"/>
      </w:r>
      <w:r w:rsidRPr="00123C86">
        <w:rPr>
          <w:rStyle w:val="Collegamentoipertestuale"/>
        </w:rPr>
        <w:t xml:space="preserve">https://www.gitkraken.com/ </w:t>
      </w:r>
    </w:p>
    <w:p w14:paraId="31E3E6D0" w14:textId="4491A536" w:rsidR="00C02260" w:rsidRDefault="00C02260" w:rsidP="00C02260">
      <w:pPr>
        <w:spacing w:line="276" w:lineRule="auto"/>
      </w:pPr>
      <w:r>
        <w:fldChar w:fldCharType="end"/>
      </w:r>
      <w:hyperlink r:id="rId18" w:history="1">
        <w:r w:rsidRPr="00C02260">
          <w:rPr>
            <w:rStyle w:val="Collegamentoipertestuale"/>
          </w:rPr>
          <w:t>https://docs.gitlab.com/</w:t>
        </w:r>
      </w:hyperlink>
    </w:p>
    <w:p w14:paraId="221D7866" w14:textId="71A41BC9" w:rsidR="00C02260" w:rsidRDefault="001F6B74" w:rsidP="00C02260">
      <w:pPr>
        <w:spacing w:line="276" w:lineRule="auto"/>
      </w:pPr>
      <w:hyperlink r:id="rId19" w:history="1">
        <w:r w:rsidR="00C02260" w:rsidRPr="00C02260">
          <w:rPr>
            <w:rStyle w:val="Collegamentoipertestuale"/>
          </w:rPr>
          <w:t>https://en.wikipedia.org/</w:t>
        </w:r>
      </w:hyperlink>
    </w:p>
    <w:p w14:paraId="3FCAE289" w14:textId="153C7E7A" w:rsidR="00C02260" w:rsidRDefault="001F6B74" w:rsidP="00C02260">
      <w:pPr>
        <w:spacing w:line="276" w:lineRule="auto"/>
      </w:pPr>
      <w:hyperlink r:id="rId20" w:history="1">
        <w:r w:rsidR="00C02260" w:rsidRPr="00C02260">
          <w:rPr>
            <w:rStyle w:val="Collegamentoipertestuale"/>
          </w:rPr>
          <w:t>https://keras.io/</w:t>
        </w:r>
      </w:hyperlink>
    </w:p>
    <w:p w14:paraId="046D8D7E" w14:textId="0F658A45" w:rsidR="001222FC" w:rsidRDefault="001F6B74" w:rsidP="001222FC">
      <w:pPr>
        <w:spacing w:line="276" w:lineRule="auto"/>
      </w:pPr>
      <w:hyperlink r:id="rId21" w:history="1">
        <w:r w:rsidR="00C02260" w:rsidRPr="00C02260">
          <w:rPr>
            <w:rStyle w:val="Collegamentoipertestuale"/>
          </w:rPr>
          <w:t>https://www.anaconda.com/what-is-anaconda/</w:t>
        </w:r>
      </w:hyperlink>
    </w:p>
    <w:p w14:paraId="25594F85" w14:textId="15366553" w:rsidR="006E3148" w:rsidRDefault="001F6B74" w:rsidP="00AA56BA">
      <w:pPr>
        <w:spacing w:line="276" w:lineRule="auto"/>
      </w:pPr>
      <w:hyperlink r:id="rId22" w:history="1">
        <w:r w:rsidR="00C02260" w:rsidRPr="00C02260">
          <w:rPr>
            <w:rStyle w:val="Collegamentoipertestuale"/>
          </w:rPr>
          <w:t>https://stackoverflow.com/tags/gitkraken/info</w:t>
        </w:r>
      </w:hyperlink>
    </w:p>
    <w:p w14:paraId="73BD40CC" w14:textId="4FA626D2" w:rsidR="006E3148" w:rsidRDefault="001F6B74" w:rsidP="00AA56BA">
      <w:pPr>
        <w:spacing w:line="276" w:lineRule="auto"/>
      </w:pPr>
      <w:hyperlink r:id="rId23" w:history="1">
        <w:r w:rsidR="00C02260" w:rsidRPr="00C02260">
          <w:rPr>
            <w:rStyle w:val="Collegamentoipertestuale"/>
          </w:rPr>
          <w:t>https://www.python.org/</w:t>
        </w:r>
      </w:hyperlink>
    </w:p>
    <w:p w14:paraId="0451D47C" w14:textId="28497C61" w:rsidR="006E3148" w:rsidRDefault="001F6B74" w:rsidP="00AA56BA">
      <w:pPr>
        <w:spacing w:line="276" w:lineRule="auto"/>
      </w:pPr>
      <w:hyperlink r:id="rId24" w:history="1">
        <w:r w:rsidR="00C02260" w:rsidRPr="00C02260">
          <w:rPr>
            <w:rStyle w:val="Collegamentoipertestuale"/>
          </w:rPr>
          <w:t>http://www.fablabcfv.org/</w:t>
        </w:r>
      </w:hyperlink>
    </w:p>
    <w:p w14:paraId="03F7FCE5" w14:textId="303A5623" w:rsidR="006E3148" w:rsidRDefault="00C02260" w:rsidP="00AA56BA">
      <w:pPr>
        <w:spacing w:line="276" w:lineRule="auto"/>
      </w:pPr>
      <w:r>
        <w:t>Immagine iniziale</w:t>
      </w:r>
      <w:r w:rsidR="00B0637F">
        <w:t xml:space="preserve"> e vettoriale realizzati da me</w:t>
      </w:r>
      <w:r>
        <w:t>:</w:t>
      </w:r>
    </w:p>
    <w:p w14:paraId="342E5054" w14:textId="5DB57148" w:rsidR="00C02260" w:rsidRDefault="001F6B74" w:rsidP="00AA56BA">
      <w:pPr>
        <w:spacing w:line="276" w:lineRule="auto"/>
      </w:pPr>
      <w:hyperlink r:id="rId25" w:history="1">
        <w:r w:rsidR="00B0637F" w:rsidRPr="00B0637F">
          <w:rPr>
            <w:rStyle w:val="Collegamentoipertestuale"/>
          </w:rPr>
          <w:t>https://github.com/Rush-er/Alternanza</w:t>
        </w:r>
      </w:hyperlink>
    </w:p>
    <w:p w14:paraId="0DB15041" w14:textId="347B53D9" w:rsidR="006E3148" w:rsidRDefault="006E3148" w:rsidP="00AA56BA">
      <w:pPr>
        <w:spacing w:line="276" w:lineRule="auto"/>
      </w:pPr>
    </w:p>
    <w:p w14:paraId="7A4C85F8" w14:textId="4C153883" w:rsidR="006E3148" w:rsidRDefault="006E3148" w:rsidP="00AA56BA">
      <w:pPr>
        <w:spacing w:line="276" w:lineRule="auto"/>
      </w:pPr>
    </w:p>
    <w:p w14:paraId="6525D560" w14:textId="1E827219" w:rsidR="006E3148" w:rsidRDefault="006E3148" w:rsidP="00AA56BA">
      <w:pPr>
        <w:spacing w:line="276" w:lineRule="auto"/>
      </w:pPr>
    </w:p>
    <w:p w14:paraId="0D5FECF8" w14:textId="4D81DECC" w:rsidR="006E3148" w:rsidRDefault="006E3148" w:rsidP="00AA56BA">
      <w:pPr>
        <w:spacing w:line="276" w:lineRule="auto"/>
      </w:pPr>
    </w:p>
    <w:p w14:paraId="0A4D2642" w14:textId="77777777" w:rsidR="006E3148" w:rsidRDefault="006E3148" w:rsidP="00AA56BA">
      <w:pPr>
        <w:spacing w:line="276" w:lineRule="auto"/>
      </w:pPr>
    </w:p>
    <w:p w14:paraId="2B660E44" w14:textId="77777777" w:rsidR="00C87873" w:rsidRDefault="00C87873" w:rsidP="005B75CD"/>
    <w:sectPr w:rsidR="00C87873" w:rsidSect="00E72942">
      <w:footerReference w:type="default" r:id="rId26"/>
      <w:pgSz w:w="11906" w:h="16838" w:code="9"/>
      <w:pgMar w:top="1440" w:right="3345" w:bottom="1797"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DAF61" w14:textId="77777777" w:rsidR="001F6B74" w:rsidRDefault="001F6B74">
      <w:pPr>
        <w:spacing w:line="240" w:lineRule="auto"/>
      </w:pPr>
      <w:r>
        <w:separator/>
      </w:r>
    </w:p>
  </w:endnote>
  <w:endnote w:type="continuationSeparator" w:id="0">
    <w:p w14:paraId="7FE0B5A9" w14:textId="77777777" w:rsidR="001F6B74" w:rsidRDefault="001F6B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EndPr/>
    <w:sdtContent>
      <w:p w14:paraId="20795DEB" w14:textId="77777777" w:rsidR="00190922" w:rsidRPr="00190922" w:rsidRDefault="00190922" w:rsidP="00AF2245">
        <w:pPr>
          <w:pStyle w:val="Pidipagina"/>
          <w:ind w:right="7257"/>
        </w:pPr>
        <w:r w:rsidRPr="00190922">
          <w:rPr>
            <w:lang w:bidi="it-IT"/>
          </w:rPr>
          <w:fldChar w:fldCharType="begin"/>
        </w:r>
        <w:r w:rsidRPr="00190922">
          <w:rPr>
            <w:lang w:bidi="it-IT"/>
          </w:rPr>
          <w:instrText xml:space="preserve"> PAGE   \* MERGEFORMAT </w:instrText>
        </w:r>
        <w:r w:rsidRPr="00190922">
          <w:rPr>
            <w:lang w:bidi="it-IT"/>
          </w:rPr>
          <w:fldChar w:fldCharType="separate"/>
        </w:r>
        <w:r w:rsidR="005B75CD">
          <w:rPr>
            <w:noProof/>
            <w:lang w:bidi="it-IT"/>
          </w:rPr>
          <w:t>3</w:t>
        </w:r>
        <w:r w:rsidRPr="00190922">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FEBE6" w14:textId="77777777" w:rsidR="001F6B74" w:rsidRDefault="001F6B74">
      <w:pPr>
        <w:spacing w:line="240" w:lineRule="auto"/>
      </w:pPr>
      <w:r>
        <w:separator/>
      </w:r>
    </w:p>
  </w:footnote>
  <w:footnote w:type="continuationSeparator" w:id="0">
    <w:p w14:paraId="65C8258B" w14:textId="77777777" w:rsidR="001F6B74" w:rsidRDefault="001F6B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3540F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Puntoelenco"/>
      <w:lvlText w:val=""/>
      <w:lvlJc w:val="left"/>
      <w:pPr>
        <w:ind w:left="216" w:hanging="216"/>
      </w:pPr>
      <w:rPr>
        <w:rFonts w:ascii="Symbol" w:hAnsi="Symbol" w:hint="default"/>
        <w:color w:val="005CA0" w:themeColor="accent1" w:themeShade="80"/>
      </w:rPr>
    </w:lvl>
  </w:abstractNum>
  <w:abstractNum w:abstractNumId="10" w15:restartNumberingAfterBreak="0">
    <w:nsid w:val="02C45581"/>
    <w:multiLevelType w:val="hybridMultilevel"/>
    <w:tmpl w:val="619CF8D8"/>
    <w:lvl w:ilvl="0" w:tplc="04100001">
      <w:start w:val="1"/>
      <w:numFmt w:val="bullet"/>
      <w:lvlText w:val=""/>
      <w:lvlJc w:val="left"/>
      <w:pPr>
        <w:ind w:left="885" w:hanging="360"/>
      </w:pPr>
      <w:rPr>
        <w:rFonts w:ascii="Symbol" w:hAnsi="Symbol" w:hint="default"/>
      </w:rPr>
    </w:lvl>
    <w:lvl w:ilvl="1" w:tplc="04100003" w:tentative="1">
      <w:start w:val="1"/>
      <w:numFmt w:val="bullet"/>
      <w:lvlText w:val="o"/>
      <w:lvlJc w:val="left"/>
      <w:pPr>
        <w:ind w:left="1605" w:hanging="360"/>
      </w:pPr>
      <w:rPr>
        <w:rFonts w:ascii="Courier New" w:hAnsi="Courier New" w:cs="Courier New" w:hint="default"/>
      </w:rPr>
    </w:lvl>
    <w:lvl w:ilvl="2" w:tplc="04100005" w:tentative="1">
      <w:start w:val="1"/>
      <w:numFmt w:val="bullet"/>
      <w:lvlText w:val=""/>
      <w:lvlJc w:val="left"/>
      <w:pPr>
        <w:ind w:left="2325" w:hanging="360"/>
      </w:pPr>
      <w:rPr>
        <w:rFonts w:ascii="Wingdings" w:hAnsi="Wingdings" w:hint="default"/>
      </w:rPr>
    </w:lvl>
    <w:lvl w:ilvl="3" w:tplc="04100001" w:tentative="1">
      <w:start w:val="1"/>
      <w:numFmt w:val="bullet"/>
      <w:lvlText w:val=""/>
      <w:lvlJc w:val="left"/>
      <w:pPr>
        <w:ind w:left="3045" w:hanging="360"/>
      </w:pPr>
      <w:rPr>
        <w:rFonts w:ascii="Symbol" w:hAnsi="Symbol" w:hint="default"/>
      </w:rPr>
    </w:lvl>
    <w:lvl w:ilvl="4" w:tplc="04100003" w:tentative="1">
      <w:start w:val="1"/>
      <w:numFmt w:val="bullet"/>
      <w:lvlText w:val="o"/>
      <w:lvlJc w:val="left"/>
      <w:pPr>
        <w:ind w:left="3765" w:hanging="360"/>
      </w:pPr>
      <w:rPr>
        <w:rFonts w:ascii="Courier New" w:hAnsi="Courier New" w:cs="Courier New" w:hint="default"/>
      </w:rPr>
    </w:lvl>
    <w:lvl w:ilvl="5" w:tplc="04100005" w:tentative="1">
      <w:start w:val="1"/>
      <w:numFmt w:val="bullet"/>
      <w:lvlText w:val=""/>
      <w:lvlJc w:val="left"/>
      <w:pPr>
        <w:ind w:left="4485" w:hanging="360"/>
      </w:pPr>
      <w:rPr>
        <w:rFonts w:ascii="Wingdings" w:hAnsi="Wingdings" w:hint="default"/>
      </w:rPr>
    </w:lvl>
    <w:lvl w:ilvl="6" w:tplc="04100001" w:tentative="1">
      <w:start w:val="1"/>
      <w:numFmt w:val="bullet"/>
      <w:lvlText w:val=""/>
      <w:lvlJc w:val="left"/>
      <w:pPr>
        <w:ind w:left="5205" w:hanging="360"/>
      </w:pPr>
      <w:rPr>
        <w:rFonts w:ascii="Symbol" w:hAnsi="Symbol" w:hint="default"/>
      </w:rPr>
    </w:lvl>
    <w:lvl w:ilvl="7" w:tplc="04100003" w:tentative="1">
      <w:start w:val="1"/>
      <w:numFmt w:val="bullet"/>
      <w:lvlText w:val="o"/>
      <w:lvlJc w:val="left"/>
      <w:pPr>
        <w:ind w:left="5925" w:hanging="360"/>
      </w:pPr>
      <w:rPr>
        <w:rFonts w:ascii="Courier New" w:hAnsi="Courier New" w:cs="Courier New" w:hint="default"/>
      </w:rPr>
    </w:lvl>
    <w:lvl w:ilvl="8" w:tplc="04100005" w:tentative="1">
      <w:start w:val="1"/>
      <w:numFmt w:val="bullet"/>
      <w:lvlText w:val=""/>
      <w:lvlJc w:val="left"/>
      <w:pPr>
        <w:ind w:left="6645" w:hanging="360"/>
      </w:pPr>
      <w:rPr>
        <w:rFonts w:ascii="Wingdings" w:hAnsi="Wingdings" w:hint="default"/>
      </w:rPr>
    </w:lvl>
  </w:abstractNum>
  <w:abstractNum w:abstractNumId="11" w15:restartNumberingAfterBreak="0">
    <w:nsid w:val="0C455242"/>
    <w:multiLevelType w:val="hybridMultilevel"/>
    <w:tmpl w:val="D12E558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39511389"/>
    <w:multiLevelType w:val="hybridMultilevel"/>
    <w:tmpl w:val="31B8CB14"/>
    <w:lvl w:ilvl="0" w:tplc="04100001">
      <w:start w:val="1"/>
      <w:numFmt w:val="bullet"/>
      <w:lvlText w:val=""/>
      <w:lvlJc w:val="left"/>
      <w:pPr>
        <w:ind w:left="5760" w:hanging="360"/>
      </w:pPr>
      <w:rPr>
        <w:rFonts w:ascii="Symbol" w:hAnsi="Symbol" w:hint="default"/>
      </w:rPr>
    </w:lvl>
    <w:lvl w:ilvl="1" w:tplc="04100003" w:tentative="1">
      <w:start w:val="1"/>
      <w:numFmt w:val="bullet"/>
      <w:lvlText w:val="o"/>
      <w:lvlJc w:val="left"/>
      <w:pPr>
        <w:ind w:left="6480" w:hanging="360"/>
      </w:pPr>
      <w:rPr>
        <w:rFonts w:ascii="Courier New" w:hAnsi="Courier New" w:cs="Courier New" w:hint="default"/>
      </w:rPr>
    </w:lvl>
    <w:lvl w:ilvl="2" w:tplc="04100005" w:tentative="1">
      <w:start w:val="1"/>
      <w:numFmt w:val="bullet"/>
      <w:lvlText w:val=""/>
      <w:lvlJc w:val="left"/>
      <w:pPr>
        <w:ind w:left="7200" w:hanging="360"/>
      </w:pPr>
      <w:rPr>
        <w:rFonts w:ascii="Wingdings" w:hAnsi="Wingdings" w:hint="default"/>
      </w:rPr>
    </w:lvl>
    <w:lvl w:ilvl="3" w:tplc="04100001" w:tentative="1">
      <w:start w:val="1"/>
      <w:numFmt w:val="bullet"/>
      <w:lvlText w:val=""/>
      <w:lvlJc w:val="left"/>
      <w:pPr>
        <w:ind w:left="7920" w:hanging="360"/>
      </w:pPr>
      <w:rPr>
        <w:rFonts w:ascii="Symbol" w:hAnsi="Symbol" w:hint="default"/>
      </w:rPr>
    </w:lvl>
    <w:lvl w:ilvl="4" w:tplc="04100003" w:tentative="1">
      <w:start w:val="1"/>
      <w:numFmt w:val="bullet"/>
      <w:lvlText w:val="o"/>
      <w:lvlJc w:val="left"/>
      <w:pPr>
        <w:ind w:left="8640" w:hanging="360"/>
      </w:pPr>
      <w:rPr>
        <w:rFonts w:ascii="Courier New" w:hAnsi="Courier New" w:cs="Courier New" w:hint="default"/>
      </w:rPr>
    </w:lvl>
    <w:lvl w:ilvl="5" w:tplc="04100005" w:tentative="1">
      <w:start w:val="1"/>
      <w:numFmt w:val="bullet"/>
      <w:lvlText w:val=""/>
      <w:lvlJc w:val="left"/>
      <w:pPr>
        <w:ind w:left="9360" w:hanging="360"/>
      </w:pPr>
      <w:rPr>
        <w:rFonts w:ascii="Wingdings" w:hAnsi="Wingdings" w:hint="default"/>
      </w:rPr>
    </w:lvl>
    <w:lvl w:ilvl="6" w:tplc="04100001" w:tentative="1">
      <w:start w:val="1"/>
      <w:numFmt w:val="bullet"/>
      <w:lvlText w:val=""/>
      <w:lvlJc w:val="left"/>
      <w:pPr>
        <w:ind w:left="10080" w:hanging="360"/>
      </w:pPr>
      <w:rPr>
        <w:rFonts w:ascii="Symbol" w:hAnsi="Symbol" w:hint="default"/>
      </w:rPr>
    </w:lvl>
    <w:lvl w:ilvl="7" w:tplc="04100003" w:tentative="1">
      <w:start w:val="1"/>
      <w:numFmt w:val="bullet"/>
      <w:lvlText w:val="o"/>
      <w:lvlJc w:val="left"/>
      <w:pPr>
        <w:ind w:left="10800" w:hanging="360"/>
      </w:pPr>
      <w:rPr>
        <w:rFonts w:ascii="Courier New" w:hAnsi="Courier New" w:cs="Courier New" w:hint="default"/>
      </w:rPr>
    </w:lvl>
    <w:lvl w:ilvl="8" w:tplc="04100005" w:tentative="1">
      <w:start w:val="1"/>
      <w:numFmt w:val="bullet"/>
      <w:lvlText w:val=""/>
      <w:lvlJc w:val="left"/>
      <w:pPr>
        <w:ind w:left="11520" w:hanging="360"/>
      </w:pPr>
      <w:rPr>
        <w:rFonts w:ascii="Wingdings" w:hAnsi="Wingdings" w:hint="default"/>
      </w:rPr>
    </w:lvl>
  </w:abstractNum>
  <w:abstractNum w:abstractNumId="13"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7A6DB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4AD3D4E"/>
    <w:multiLevelType w:val="hybridMultilevel"/>
    <w:tmpl w:val="9CE0A31C"/>
    <w:lvl w:ilvl="0" w:tplc="04100001">
      <w:start w:val="1"/>
      <w:numFmt w:val="bullet"/>
      <w:lvlText w:val=""/>
      <w:lvlJc w:val="left"/>
      <w:pPr>
        <w:ind w:left="885" w:hanging="360"/>
      </w:pPr>
      <w:rPr>
        <w:rFonts w:ascii="Symbol" w:hAnsi="Symbol" w:hint="default"/>
      </w:rPr>
    </w:lvl>
    <w:lvl w:ilvl="1" w:tplc="04100003" w:tentative="1">
      <w:start w:val="1"/>
      <w:numFmt w:val="bullet"/>
      <w:lvlText w:val="o"/>
      <w:lvlJc w:val="left"/>
      <w:pPr>
        <w:ind w:left="1605" w:hanging="360"/>
      </w:pPr>
      <w:rPr>
        <w:rFonts w:ascii="Courier New" w:hAnsi="Courier New" w:cs="Courier New" w:hint="default"/>
      </w:rPr>
    </w:lvl>
    <w:lvl w:ilvl="2" w:tplc="04100005" w:tentative="1">
      <w:start w:val="1"/>
      <w:numFmt w:val="bullet"/>
      <w:lvlText w:val=""/>
      <w:lvlJc w:val="left"/>
      <w:pPr>
        <w:ind w:left="2325" w:hanging="360"/>
      </w:pPr>
      <w:rPr>
        <w:rFonts w:ascii="Wingdings" w:hAnsi="Wingdings" w:hint="default"/>
      </w:rPr>
    </w:lvl>
    <w:lvl w:ilvl="3" w:tplc="04100001" w:tentative="1">
      <w:start w:val="1"/>
      <w:numFmt w:val="bullet"/>
      <w:lvlText w:val=""/>
      <w:lvlJc w:val="left"/>
      <w:pPr>
        <w:ind w:left="3045" w:hanging="360"/>
      </w:pPr>
      <w:rPr>
        <w:rFonts w:ascii="Symbol" w:hAnsi="Symbol" w:hint="default"/>
      </w:rPr>
    </w:lvl>
    <w:lvl w:ilvl="4" w:tplc="04100003" w:tentative="1">
      <w:start w:val="1"/>
      <w:numFmt w:val="bullet"/>
      <w:lvlText w:val="o"/>
      <w:lvlJc w:val="left"/>
      <w:pPr>
        <w:ind w:left="3765" w:hanging="360"/>
      </w:pPr>
      <w:rPr>
        <w:rFonts w:ascii="Courier New" w:hAnsi="Courier New" w:cs="Courier New" w:hint="default"/>
      </w:rPr>
    </w:lvl>
    <w:lvl w:ilvl="5" w:tplc="04100005" w:tentative="1">
      <w:start w:val="1"/>
      <w:numFmt w:val="bullet"/>
      <w:lvlText w:val=""/>
      <w:lvlJc w:val="left"/>
      <w:pPr>
        <w:ind w:left="4485" w:hanging="360"/>
      </w:pPr>
      <w:rPr>
        <w:rFonts w:ascii="Wingdings" w:hAnsi="Wingdings" w:hint="default"/>
      </w:rPr>
    </w:lvl>
    <w:lvl w:ilvl="6" w:tplc="04100001" w:tentative="1">
      <w:start w:val="1"/>
      <w:numFmt w:val="bullet"/>
      <w:lvlText w:val=""/>
      <w:lvlJc w:val="left"/>
      <w:pPr>
        <w:ind w:left="5205" w:hanging="360"/>
      </w:pPr>
      <w:rPr>
        <w:rFonts w:ascii="Symbol" w:hAnsi="Symbol" w:hint="default"/>
      </w:rPr>
    </w:lvl>
    <w:lvl w:ilvl="7" w:tplc="04100003" w:tentative="1">
      <w:start w:val="1"/>
      <w:numFmt w:val="bullet"/>
      <w:lvlText w:val="o"/>
      <w:lvlJc w:val="left"/>
      <w:pPr>
        <w:ind w:left="5925" w:hanging="360"/>
      </w:pPr>
      <w:rPr>
        <w:rFonts w:ascii="Courier New" w:hAnsi="Courier New" w:cs="Courier New" w:hint="default"/>
      </w:rPr>
    </w:lvl>
    <w:lvl w:ilvl="8" w:tplc="04100005" w:tentative="1">
      <w:start w:val="1"/>
      <w:numFmt w:val="bullet"/>
      <w:lvlText w:val=""/>
      <w:lvlJc w:val="left"/>
      <w:pPr>
        <w:ind w:left="6645" w:hanging="360"/>
      </w:pPr>
      <w:rPr>
        <w:rFonts w:ascii="Wingdings" w:hAnsi="Wingdings" w:hint="default"/>
      </w:rPr>
    </w:lvl>
  </w:abstractNum>
  <w:abstractNum w:abstractNumId="17" w15:restartNumberingAfterBreak="0">
    <w:nsid w:val="61E719DC"/>
    <w:multiLevelType w:val="multilevel"/>
    <w:tmpl w:val="ECC87004"/>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3"/>
  </w:num>
  <w:num w:numId="5">
    <w:abstractNumId w:val="15"/>
  </w:num>
  <w:num w:numId="6">
    <w:abstractNumId w:val="17"/>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FC5"/>
    <w:rsid w:val="00016917"/>
    <w:rsid w:val="000228C0"/>
    <w:rsid w:val="0007453D"/>
    <w:rsid w:val="0008045D"/>
    <w:rsid w:val="0009425D"/>
    <w:rsid w:val="000C5C3E"/>
    <w:rsid w:val="000D66A7"/>
    <w:rsid w:val="001222FC"/>
    <w:rsid w:val="00122300"/>
    <w:rsid w:val="00164D64"/>
    <w:rsid w:val="001668E8"/>
    <w:rsid w:val="00187555"/>
    <w:rsid w:val="00190922"/>
    <w:rsid w:val="00192BA9"/>
    <w:rsid w:val="001C30B8"/>
    <w:rsid w:val="001D6588"/>
    <w:rsid w:val="001F6B74"/>
    <w:rsid w:val="0020232D"/>
    <w:rsid w:val="00272680"/>
    <w:rsid w:val="002D6D73"/>
    <w:rsid w:val="002F1C41"/>
    <w:rsid w:val="003A4E00"/>
    <w:rsid w:val="003C1E78"/>
    <w:rsid w:val="003D7834"/>
    <w:rsid w:val="003E1CD2"/>
    <w:rsid w:val="003E5B9A"/>
    <w:rsid w:val="00430D21"/>
    <w:rsid w:val="004531B4"/>
    <w:rsid w:val="0047082C"/>
    <w:rsid w:val="00492067"/>
    <w:rsid w:val="00541D83"/>
    <w:rsid w:val="00566A88"/>
    <w:rsid w:val="005735CD"/>
    <w:rsid w:val="005B75CD"/>
    <w:rsid w:val="005D11AA"/>
    <w:rsid w:val="00667959"/>
    <w:rsid w:val="006840B4"/>
    <w:rsid w:val="006C1D06"/>
    <w:rsid w:val="006C287D"/>
    <w:rsid w:val="006E3148"/>
    <w:rsid w:val="006E4ED3"/>
    <w:rsid w:val="00712D08"/>
    <w:rsid w:val="00717041"/>
    <w:rsid w:val="007537C3"/>
    <w:rsid w:val="00776ECC"/>
    <w:rsid w:val="007A0A5B"/>
    <w:rsid w:val="007B00EB"/>
    <w:rsid w:val="007B5BFF"/>
    <w:rsid w:val="00806E13"/>
    <w:rsid w:val="00821917"/>
    <w:rsid w:val="00851C1F"/>
    <w:rsid w:val="00882E6A"/>
    <w:rsid w:val="0088731F"/>
    <w:rsid w:val="00943D91"/>
    <w:rsid w:val="009466EC"/>
    <w:rsid w:val="009B0674"/>
    <w:rsid w:val="009C3977"/>
    <w:rsid w:val="009E4021"/>
    <w:rsid w:val="00A36FC5"/>
    <w:rsid w:val="00AA0F25"/>
    <w:rsid w:val="00AA480C"/>
    <w:rsid w:val="00AA56BA"/>
    <w:rsid w:val="00AE3438"/>
    <w:rsid w:val="00AF2245"/>
    <w:rsid w:val="00B042D1"/>
    <w:rsid w:val="00B0637F"/>
    <w:rsid w:val="00B46725"/>
    <w:rsid w:val="00BC6B3D"/>
    <w:rsid w:val="00BF2A69"/>
    <w:rsid w:val="00BF4FCF"/>
    <w:rsid w:val="00C02260"/>
    <w:rsid w:val="00C214D1"/>
    <w:rsid w:val="00C87873"/>
    <w:rsid w:val="00CC3616"/>
    <w:rsid w:val="00D377C9"/>
    <w:rsid w:val="00D46219"/>
    <w:rsid w:val="00E72942"/>
    <w:rsid w:val="00EB4105"/>
    <w:rsid w:val="00EE1EC7"/>
    <w:rsid w:val="00EF74E1"/>
    <w:rsid w:val="00F13D34"/>
    <w:rsid w:val="00F72A56"/>
    <w:rsid w:val="00F75125"/>
    <w:rsid w:val="00FA024B"/>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F24023"/>
  <w15:chartTrackingRefBased/>
  <w15:docId w15:val="{9302F451-64B4-45A5-ABF4-F942A8D89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668E8"/>
  </w:style>
  <w:style w:type="paragraph" w:styleId="Titolo1">
    <w:name w:val="heading 1"/>
    <w:basedOn w:val="Normale"/>
    <w:link w:val="Titolo1Carattere"/>
    <w:uiPriority w:val="9"/>
    <w:qFormat/>
    <w:rsid w:val="001668E8"/>
    <w:pPr>
      <w:keepNext/>
      <w:keepLines/>
      <w:pBdr>
        <w:top w:val="single" w:sz="2" w:space="4" w:color="40AFFF" w:themeColor="accent1"/>
        <w:left w:val="single" w:sz="2" w:space="4" w:color="40AFFF" w:themeColor="accent1"/>
        <w:bottom w:val="single" w:sz="2" w:space="4" w:color="40AFFF" w:themeColor="accent1"/>
        <w:right w:val="single" w:sz="2" w:space="4" w:color="40AFFF" w:themeColor="accent1"/>
      </w:pBdr>
      <w:shd w:val="clear" w:color="auto" w:fill="40AFFF"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Titolo2">
    <w:name w:val="heading 2"/>
    <w:basedOn w:val="Normale"/>
    <w:link w:val="Titolo2Carattere"/>
    <w:uiPriority w:val="9"/>
    <w:unhideWhenUsed/>
    <w:qFormat/>
    <w:rsid w:val="001668E8"/>
    <w:pPr>
      <w:keepNext/>
      <w:keepLines/>
      <w:pBdr>
        <w:top w:val="single" w:sz="2" w:space="4" w:color="F3A447" w:themeColor="accent2"/>
        <w:left w:val="single" w:sz="2" w:space="4" w:color="F3A447" w:themeColor="accent2"/>
        <w:bottom w:val="single" w:sz="2" w:space="4" w:color="F3A447" w:themeColor="accent2"/>
        <w:right w:val="single" w:sz="2" w:space="4" w:color="F3A447" w:themeColor="accent2"/>
      </w:pBdr>
      <w:shd w:val="clear" w:color="auto" w:fill="F3A447" w:themeFill="accent2"/>
      <w:spacing w:before="200" w:after="200" w:line="240" w:lineRule="auto"/>
      <w:contextualSpacing/>
      <w:outlineLvl w:val="1"/>
    </w:pPr>
    <w:rPr>
      <w:caps/>
    </w:rPr>
  </w:style>
  <w:style w:type="paragraph" w:styleId="Titolo3">
    <w:name w:val="heading 3"/>
    <w:basedOn w:val="Normale"/>
    <w:link w:val="Titolo3Carattere"/>
    <w:uiPriority w:val="9"/>
    <w:unhideWhenUsed/>
    <w:qFormat/>
    <w:rsid w:val="001668E8"/>
    <w:pPr>
      <w:keepNext/>
      <w:keepLines/>
      <w:pBdr>
        <w:top w:val="single" w:sz="8" w:space="1" w:color="F3A447" w:themeColor="accent2"/>
        <w:left w:val="single" w:sz="8" w:space="4" w:color="F3A447" w:themeColor="accent2"/>
      </w:pBdr>
      <w:spacing w:before="200" w:after="60" w:line="240" w:lineRule="auto"/>
      <w:contextualSpacing/>
      <w:outlineLvl w:val="2"/>
    </w:pPr>
    <w:rPr>
      <w:caps/>
      <w:color w:val="005CA0" w:themeColor="accent1" w:themeShade="80"/>
    </w:rPr>
  </w:style>
  <w:style w:type="paragraph" w:styleId="Titolo8">
    <w:name w:val="heading 8"/>
    <w:basedOn w:val="Normale"/>
    <w:next w:val="Normale"/>
    <w:link w:val="Titolo8Carattere"/>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776ECC"/>
    <w:pPr>
      <w:spacing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776ECC"/>
    <w:rPr>
      <w:rFonts w:ascii="Segoe UI" w:hAnsi="Segoe UI" w:cs="Segoe UI"/>
      <w:szCs w:val="18"/>
    </w:rPr>
  </w:style>
  <w:style w:type="character" w:styleId="Testosegnaposto">
    <w:name w:val="Placeholder Text"/>
    <w:basedOn w:val="Carpredefinitoparagrafo"/>
    <w:uiPriority w:val="99"/>
    <w:semiHidden/>
    <w:rsid w:val="00776ECC"/>
    <w:rPr>
      <w:color w:val="404040" w:themeColor="text1" w:themeTint="BF"/>
    </w:rPr>
  </w:style>
  <w:style w:type="paragraph" w:styleId="Titolo">
    <w:name w:val="Title"/>
    <w:basedOn w:val="Normale"/>
    <w:link w:val="TitoloCarattere"/>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oloCarattere">
    <w:name w:val="Titolo Carattere"/>
    <w:basedOn w:val="Carpredefinitoparagrafo"/>
    <w:link w:val="Titolo"/>
    <w:uiPriority w:val="1"/>
    <w:rsid w:val="001668E8"/>
    <w:rPr>
      <w:rFonts w:asciiTheme="majorHAnsi" w:eastAsiaTheme="majorEastAsia" w:hAnsiTheme="majorHAnsi" w:cstheme="majorBidi"/>
      <w:kern w:val="28"/>
      <w:sz w:val="72"/>
      <w:szCs w:val="72"/>
    </w:rPr>
  </w:style>
  <w:style w:type="paragraph" w:customStyle="1" w:styleId="Informazionidicontatto">
    <w:name w:val="Informazioni di contatto"/>
    <w:basedOn w:val="Normale"/>
    <w:uiPriority w:val="2"/>
    <w:qFormat/>
    <w:rsid w:val="007B5BFF"/>
    <w:pPr>
      <w:spacing w:before="0" w:line="300" w:lineRule="auto"/>
      <w:ind w:left="5040" w:right="-1944"/>
    </w:pPr>
    <w:rPr>
      <w:sz w:val="28"/>
      <w:szCs w:val="28"/>
    </w:rPr>
  </w:style>
  <w:style w:type="paragraph" w:styleId="Intestazione">
    <w:name w:val="header"/>
    <w:basedOn w:val="Normale"/>
    <w:link w:val="IntestazioneCarattere"/>
    <w:uiPriority w:val="99"/>
    <w:unhideWhenUsed/>
    <w:rsid w:val="00566A88"/>
    <w:pPr>
      <w:spacing w:line="240" w:lineRule="auto"/>
    </w:pPr>
  </w:style>
  <w:style w:type="character" w:customStyle="1" w:styleId="IntestazioneCarattere">
    <w:name w:val="Intestazione Carattere"/>
    <w:basedOn w:val="Carpredefinitoparagrafo"/>
    <w:link w:val="Intestazione"/>
    <w:uiPriority w:val="99"/>
    <w:rsid w:val="00566A88"/>
  </w:style>
  <w:style w:type="paragraph" w:styleId="Pidipagina">
    <w:name w:val="footer"/>
    <w:basedOn w:val="Normale"/>
    <w:link w:val="PidipaginaCarattere"/>
    <w:uiPriority w:val="99"/>
    <w:unhideWhenUsed/>
    <w:rsid w:val="00492067"/>
    <w:pPr>
      <w:pBdr>
        <w:top w:val="single" w:sz="4" w:space="5" w:color="273A51" w:themeColor="accent4" w:themeShade="80"/>
        <w:left w:val="single" w:sz="4" w:space="4" w:color="273A51" w:themeColor="accent4" w:themeShade="80"/>
        <w:bottom w:val="single" w:sz="4" w:space="5" w:color="273A51" w:themeColor="accent4" w:themeShade="80"/>
        <w:right w:val="single" w:sz="4" w:space="4" w:color="273A51" w:themeColor="accent4" w:themeShade="80"/>
      </w:pBdr>
      <w:shd w:val="clear" w:color="auto" w:fill="273A51" w:themeFill="accent4" w:themeFillShade="80"/>
      <w:spacing w:before="0" w:line="240" w:lineRule="auto"/>
      <w:ind w:left="-576" w:right="7344"/>
      <w:jc w:val="center"/>
    </w:pPr>
    <w:rPr>
      <w:b/>
      <w:color w:val="FFFFFF" w:themeColor="background1"/>
      <w:sz w:val="28"/>
    </w:rPr>
  </w:style>
  <w:style w:type="character" w:customStyle="1" w:styleId="PidipaginaCarattere">
    <w:name w:val="Piè di pagina Carattere"/>
    <w:basedOn w:val="Carpredefinitoparagrafo"/>
    <w:link w:val="Pidipagina"/>
    <w:uiPriority w:val="99"/>
    <w:rsid w:val="00492067"/>
    <w:rPr>
      <w:b/>
      <w:color w:val="FFFFFF" w:themeColor="background1"/>
      <w:sz w:val="28"/>
      <w:shd w:val="clear" w:color="auto" w:fill="273A51" w:themeFill="accent4" w:themeFillShade="80"/>
    </w:rPr>
  </w:style>
  <w:style w:type="character" w:customStyle="1" w:styleId="Titolo1Carattere">
    <w:name w:val="Titolo 1 Carattere"/>
    <w:basedOn w:val="Carpredefinitoparagrafo"/>
    <w:link w:val="Titolo1"/>
    <w:uiPriority w:val="9"/>
    <w:rsid w:val="001668E8"/>
    <w:rPr>
      <w:rFonts w:asciiTheme="majorHAnsi" w:eastAsiaTheme="majorEastAsia" w:hAnsiTheme="majorHAnsi" w:cstheme="majorBidi"/>
      <w:b/>
      <w:bCs/>
      <w:caps/>
      <w:color w:val="FFFFFF" w:themeColor="background1"/>
      <w:shd w:val="clear" w:color="auto" w:fill="40AFFF" w:themeFill="accent1"/>
    </w:rPr>
  </w:style>
  <w:style w:type="character" w:customStyle="1" w:styleId="Titolo2Carattere">
    <w:name w:val="Titolo 2 Carattere"/>
    <w:basedOn w:val="Carpredefinitoparagrafo"/>
    <w:link w:val="Titolo2"/>
    <w:uiPriority w:val="9"/>
    <w:rsid w:val="001668E8"/>
    <w:rPr>
      <w:caps/>
      <w:shd w:val="clear" w:color="auto" w:fill="F3A447" w:themeFill="accent2"/>
    </w:rPr>
  </w:style>
  <w:style w:type="paragraph" w:styleId="Puntoelenco">
    <w:name w:val="List Bullet"/>
    <w:basedOn w:val="Normale"/>
    <w:uiPriority w:val="11"/>
    <w:qFormat/>
    <w:pPr>
      <w:numPr>
        <w:numId w:val="1"/>
      </w:numPr>
    </w:pPr>
    <w:rPr>
      <w:color w:val="444D26" w:themeColor="text2"/>
    </w:rPr>
  </w:style>
  <w:style w:type="character" w:customStyle="1" w:styleId="Titolo3Carattere">
    <w:name w:val="Titolo 3 Carattere"/>
    <w:basedOn w:val="Carpredefinitoparagrafo"/>
    <w:link w:val="Titolo3"/>
    <w:uiPriority w:val="9"/>
    <w:rsid w:val="001668E8"/>
    <w:rPr>
      <w:caps/>
      <w:color w:val="005CA0" w:themeColor="accent1" w:themeShade="80"/>
    </w:rPr>
  </w:style>
  <w:style w:type="character" w:customStyle="1" w:styleId="Titolo8Carattere">
    <w:name w:val="Titolo 8 Carattere"/>
    <w:basedOn w:val="Carpredefinitoparagrafo"/>
    <w:link w:val="Titolo8"/>
    <w:uiPriority w:val="9"/>
    <w:semiHidden/>
    <w:rsid w:val="00776ECC"/>
    <w:rPr>
      <w:rFonts w:asciiTheme="majorHAnsi" w:eastAsiaTheme="majorEastAsia" w:hAnsiTheme="majorHAnsi" w:cstheme="majorBidi"/>
      <w:color w:val="272727" w:themeColor="text1" w:themeTint="D8"/>
      <w:szCs w:val="21"/>
    </w:rPr>
  </w:style>
  <w:style w:type="paragraph" w:styleId="Titolosommario">
    <w:name w:val="TOC Heading"/>
    <w:basedOn w:val="Titolo1"/>
    <w:next w:val="Normale"/>
    <w:uiPriority w:val="39"/>
    <w:unhideWhenUsed/>
    <w:qFormat/>
    <w:pPr>
      <w:spacing w:before="240"/>
      <w:outlineLvl w:val="9"/>
    </w:pPr>
  </w:style>
  <w:style w:type="character" w:customStyle="1" w:styleId="Titolo9Carattere">
    <w:name w:val="Titolo 9 Carattere"/>
    <w:basedOn w:val="Carpredefinitoparagrafo"/>
    <w:link w:val="Titolo9"/>
    <w:uiPriority w:val="9"/>
    <w:semiHidden/>
    <w:rsid w:val="00776ECC"/>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semiHidden/>
    <w:unhideWhenUsed/>
    <w:qFormat/>
    <w:rsid w:val="00776ECC"/>
    <w:pPr>
      <w:spacing w:before="0" w:after="200" w:line="240" w:lineRule="auto"/>
    </w:pPr>
    <w:rPr>
      <w:i/>
      <w:iCs/>
      <w:color w:val="444D26" w:themeColor="text2"/>
      <w:szCs w:val="18"/>
    </w:rPr>
  </w:style>
  <w:style w:type="paragraph" w:customStyle="1" w:styleId="TitoloContatto">
    <w:name w:val="Titolo Contatto"/>
    <w:basedOn w:val="Normale"/>
    <w:next w:val="Informazionidicontatto"/>
    <w:uiPriority w:val="2"/>
    <w:qFormat/>
    <w:rsid w:val="001C30B8"/>
    <w:pPr>
      <w:pBdr>
        <w:top w:val="single" w:sz="4" w:space="5" w:color="273A51" w:themeColor="accent4" w:themeShade="80"/>
        <w:left w:val="single" w:sz="4" w:space="4" w:color="273A51" w:themeColor="accent4" w:themeShade="80"/>
        <w:bottom w:val="single" w:sz="4" w:space="5" w:color="273A51" w:themeColor="accent4" w:themeShade="80"/>
        <w:right w:val="single" w:sz="4" w:space="4" w:color="273A51" w:themeColor="accent4" w:themeShade="80"/>
      </w:pBdr>
      <w:shd w:val="clear" w:color="auto" w:fill="273A51" w:themeFill="accent4" w:themeFillShade="80"/>
      <w:spacing w:before="0" w:after="480" w:line="300" w:lineRule="auto"/>
      <w:ind w:left="5040" w:right="1800"/>
    </w:pPr>
    <w:rPr>
      <w:color w:val="FFFFFF" w:themeColor="background1"/>
      <w:sz w:val="28"/>
    </w:rPr>
  </w:style>
  <w:style w:type="paragraph" w:styleId="Corpodeltesto3">
    <w:name w:val="Body Text 3"/>
    <w:basedOn w:val="Normale"/>
    <w:link w:val="Corpodeltesto3Carattere"/>
    <w:uiPriority w:val="99"/>
    <w:semiHidden/>
    <w:unhideWhenUsed/>
    <w:rsid w:val="00776ECC"/>
    <w:pPr>
      <w:spacing w:after="120"/>
    </w:pPr>
    <w:rPr>
      <w:szCs w:val="16"/>
    </w:rPr>
  </w:style>
  <w:style w:type="character" w:customStyle="1" w:styleId="Corpodeltesto3Carattere">
    <w:name w:val="Corpo del testo 3 Carattere"/>
    <w:basedOn w:val="Carpredefinitoparagrafo"/>
    <w:link w:val="Corpodeltesto3"/>
    <w:uiPriority w:val="99"/>
    <w:semiHidden/>
    <w:rsid w:val="00776ECC"/>
    <w:rPr>
      <w:szCs w:val="16"/>
    </w:rPr>
  </w:style>
  <w:style w:type="paragraph" w:styleId="Rientrocorpodeltesto3">
    <w:name w:val="Body Text Indent 3"/>
    <w:basedOn w:val="Normale"/>
    <w:link w:val="Rientrocorpodeltesto3Carattere"/>
    <w:uiPriority w:val="99"/>
    <w:semiHidden/>
    <w:unhideWhenUsed/>
    <w:rsid w:val="00776ECC"/>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776ECC"/>
    <w:rPr>
      <w:szCs w:val="16"/>
    </w:rPr>
  </w:style>
  <w:style w:type="character" w:styleId="Rimandocommento">
    <w:name w:val="annotation reference"/>
    <w:basedOn w:val="Carpredefinitoparagrafo"/>
    <w:uiPriority w:val="99"/>
    <w:semiHidden/>
    <w:unhideWhenUsed/>
    <w:rsid w:val="00776ECC"/>
    <w:rPr>
      <w:sz w:val="22"/>
      <w:szCs w:val="16"/>
    </w:rPr>
  </w:style>
  <w:style w:type="paragraph" w:styleId="Testocommento">
    <w:name w:val="annotation text"/>
    <w:basedOn w:val="Normale"/>
    <w:link w:val="TestocommentoCarattere"/>
    <w:uiPriority w:val="99"/>
    <w:unhideWhenUsed/>
    <w:rsid w:val="00776ECC"/>
    <w:pPr>
      <w:spacing w:line="240" w:lineRule="auto"/>
    </w:pPr>
    <w:rPr>
      <w:szCs w:val="20"/>
    </w:rPr>
  </w:style>
  <w:style w:type="character" w:customStyle="1" w:styleId="TestocommentoCarattere">
    <w:name w:val="Testo commento Carattere"/>
    <w:basedOn w:val="Carpredefinitoparagrafo"/>
    <w:link w:val="Testocommento"/>
    <w:uiPriority w:val="99"/>
    <w:rsid w:val="00776ECC"/>
    <w:rPr>
      <w:szCs w:val="20"/>
    </w:rPr>
  </w:style>
  <w:style w:type="paragraph" w:styleId="Soggettocommento">
    <w:name w:val="annotation subject"/>
    <w:basedOn w:val="Testocommento"/>
    <w:next w:val="Testocommento"/>
    <w:link w:val="SoggettocommentoCarattere"/>
    <w:uiPriority w:val="99"/>
    <w:semiHidden/>
    <w:unhideWhenUsed/>
    <w:rsid w:val="00776ECC"/>
    <w:rPr>
      <w:b/>
      <w:bCs/>
    </w:rPr>
  </w:style>
  <w:style w:type="character" w:customStyle="1" w:styleId="SoggettocommentoCarattere">
    <w:name w:val="Soggetto commento Carattere"/>
    <w:basedOn w:val="TestocommentoCarattere"/>
    <w:link w:val="Soggettocommento"/>
    <w:uiPriority w:val="99"/>
    <w:semiHidden/>
    <w:rsid w:val="00776ECC"/>
    <w:rPr>
      <w:b/>
      <w:bCs/>
      <w:szCs w:val="20"/>
    </w:rPr>
  </w:style>
  <w:style w:type="paragraph" w:styleId="Mappadocumento">
    <w:name w:val="Document Map"/>
    <w:basedOn w:val="Normale"/>
    <w:link w:val="MappadocumentoCarattere"/>
    <w:uiPriority w:val="99"/>
    <w:semiHidden/>
    <w:unhideWhenUsed/>
    <w:rsid w:val="00776ECC"/>
    <w:pPr>
      <w:spacing w:before="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776ECC"/>
    <w:rPr>
      <w:rFonts w:ascii="Segoe UI" w:hAnsi="Segoe UI" w:cs="Segoe UI"/>
      <w:szCs w:val="16"/>
    </w:rPr>
  </w:style>
  <w:style w:type="paragraph" w:styleId="Testonotadichiusura">
    <w:name w:val="endnote text"/>
    <w:basedOn w:val="Normale"/>
    <w:link w:val="TestonotadichiusuraCarattere"/>
    <w:uiPriority w:val="99"/>
    <w:semiHidden/>
    <w:unhideWhenUsed/>
    <w:rsid w:val="00776ECC"/>
    <w:pPr>
      <w:spacing w:before="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776ECC"/>
    <w:rPr>
      <w:szCs w:val="20"/>
    </w:rPr>
  </w:style>
  <w:style w:type="paragraph" w:styleId="Indirizzomittente">
    <w:name w:val="envelope return"/>
    <w:basedOn w:val="Normale"/>
    <w:uiPriority w:val="99"/>
    <w:semiHidden/>
    <w:unhideWhenUsed/>
    <w:rsid w:val="00776ECC"/>
    <w:pPr>
      <w:spacing w:before="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776ECC"/>
    <w:pPr>
      <w:spacing w:before="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776ECC"/>
    <w:rPr>
      <w:szCs w:val="20"/>
    </w:rPr>
  </w:style>
  <w:style w:type="character" w:styleId="CodiceHTML">
    <w:name w:val="HTML Code"/>
    <w:basedOn w:val="Carpredefinitoparagrafo"/>
    <w:uiPriority w:val="99"/>
    <w:semiHidden/>
    <w:unhideWhenUsed/>
    <w:rsid w:val="00776ECC"/>
    <w:rPr>
      <w:rFonts w:ascii="Consolas" w:hAnsi="Consolas"/>
      <w:sz w:val="22"/>
      <w:szCs w:val="20"/>
    </w:rPr>
  </w:style>
  <w:style w:type="character" w:styleId="TastieraHTML">
    <w:name w:val="HTML Keyboard"/>
    <w:basedOn w:val="Carpredefinitoparagrafo"/>
    <w:uiPriority w:val="99"/>
    <w:semiHidden/>
    <w:unhideWhenUsed/>
    <w:rsid w:val="00776ECC"/>
    <w:rPr>
      <w:rFonts w:ascii="Consolas" w:hAnsi="Consolas"/>
      <w:sz w:val="22"/>
      <w:szCs w:val="20"/>
    </w:rPr>
  </w:style>
  <w:style w:type="paragraph" w:styleId="PreformattatoHTML">
    <w:name w:val="HTML Preformatted"/>
    <w:basedOn w:val="Normale"/>
    <w:link w:val="PreformattatoHTMLCarattere"/>
    <w:uiPriority w:val="99"/>
    <w:semiHidden/>
    <w:unhideWhenUsed/>
    <w:rsid w:val="00776ECC"/>
    <w:pPr>
      <w:spacing w:before="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776ECC"/>
    <w:rPr>
      <w:rFonts w:ascii="Consolas" w:hAnsi="Consolas"/>
      <w:szCs w:val="20"/>
    </w:rPr>
  </w:style>
  <w:style w:type="character" w:styleId="MacchinadascrivereHTML">
    <w:name w:val="HTML Typewriter"/>
    <w:basedOn w:val="Carpredefinitoparagrafo"/>
    <w:uiPriority w:val="99"/>
    <w:semiHidden/>
    <w:unhideWhenUsed/>
    <w:rsid w:val="00776ECC"/>
    <w:rPr>
      <w:rFonts w:ascii="Consolas" w:hAnsi="Consolas"/>
      <w:sz w:val="22"/>
      <w:szCs w:val="20"/>
    </w:rPr>
  </w:style>
  <w:style w:type="paragraph" w:styleId="Testomacro">
    <w:name w:val="macro"/>
    <w:link w:val="TestomacroCarattere"/>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stomacroCarattere">
    <w:name w:val="Testo macro Carattere"/>
    <w:basedOn w:val="Carpredefinitoparagrafo"/>
    <w:link w:val="Testomacro"/>
    <w:uiPriority w:val="99"/>
    <w:semiHidden/>
    <w:rsid w:val="00776ECC"/>
    <w:rPr>
      <w:rFonts w:ascii="Consolas" w:hAnsi="Consolas"/>
      <w:szCs w:val="20"/>
    </w:rPr>
  </w:style>
  <w:style w:type="paragraph" w:styleId="Testonormale">
    <w:name w:val="Plain Text"/>
    <w:basedOn w:val="Normale"/>
    <w:link w:val="TestonormaleCarattere"/>
    <w:uiPriority w:val="99"/>
    <w:semiHidden/>
    <w:unhideWhenUsed/>
    <w:rsid w:val="00776ECC"/>
    <w:pPr>
      <w:spacing w:before="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776ECC"/>
    <w:rPr>
      <w:rFonts w:ascii="Consolas" w:hAnsi="Consolas"/>
      <w:szCs w:val="21"/>
    </w:rPr>
  </w:style>
  <w:style w:type="table" w:styleId="Grigliatabella">
    <w:name w:val="Table Grid"/>
    <w:basedOn w:val="Tabellanormale"/>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EF74E1"/>
    <w:pPr>
      <w:spacing w:line="240" w:lineRule="auto"/>
    </w:pPr>
    <w:tblPr>
      <w:tblStyleRowBandSize w:val="1"/>
      <w:tblStyleColBandSize w:val="1"/>
      <w:tblBorders>
        <w:top w:val="single" w:sz="4" w:space="0" w:color="B2DEFF" w:themeColor="accent1" w:themeTint="66"/>
        <w:left w:val="single" w:sz="4" w:space="0" w:color="B2DEFF" w:themeColor="accent1" w:themeTint="66"/>
        <w:bottom w:val="single" w:sz="4" w:space="0" w:color="B2DEFF" w:themeColor="accent1" w:themeTint="66"/>
        <w:right w:val="single" w:sz="4" w:space="0" w:color="B2DEFF" w:themeColor="accent1" w:themeTint="66"/>
        <w:insideH w:val="single" w:sz="4" w:space="0" w:color="B2DEFF" w:themeColor="accent1" w:themeTint="66"/>
        <w:insideV w:val="single" w:sz="4" w:space="0" w:color="B2DEFF" w:themeColor="accent1" w:themeTint="66"/>
      </w:tblBorders>
    </w:tblPr>
    <w:tblStylePr w:type="firstRow">
      <w:rPr>
        <w:b/>
        <w:bCs/>
      </w:rPr>
      <w:tblPr/>
      <w:tcPr>
        <w:tcBorders>
          <w:bottom w:val="single" w:sz="12" w:space="0" w:color="8CCEFF" w:themeColor="accent1" w:themeTint="99"/>
        </w:tcBorders>
      </w:tcPr>
    </w:tblStylePr>
    <w:tblStylePr w:type="lastRow">
      <w:rPr>
        <w:b/>
        <w:bCs/>
      </w:rPr>
      <w:tblPr/>
      <w:tcPr>
        <w:tcBorders>
          <w:top w:val="double" w:sz="2" w:space="0" w:color="8CCEFF" w:themeColor="accen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EF74E1"/>
    <w:pPr>
      <w:spacing w:line="240" w:lineRule="auto"/>
    </w:pPr>
    <w:tblPr>
      <w:tblStyleRowBandSize w:val="1"/>
      <w:tblStyleColBandSize w:val="1"/>
      <w:tblBorders>
        <w:top w:val="single" w:sz="4" w:space="0" w:color="8CCEFF" w:themeColor="accent1" w:themeTint="99"/>
        <w:left w:val="single" w:sz="4" w:space="0" w:color="8CCEFF" w:themeColor="accent1" w:themeTint="99"/>
        <w:bottom w:val="single" w:sz="4" w:space="0" w:color="8CCEFF" w:themeColor="accent1" w:themeTint="99"/>
        <w:right w:val="single" w:sz="4" w:space="0" w:color="8CCEFF" w:themeColor="accent1" w:themeTint="99"/>
        <w:insideH w:val="single" w:sz="4" w:space="0" w:color="8CCEFF" w:themeColor="accent1" w:themeTint="99"/>
        <w:insideV w:val="single" w:sz="4" w:space="0" w:color="8CCEFF" w:themeColor="accent1" w:themeTint="99"/>
      </w:tblBorders>
    </w:tblPr>
    <w:tblStylePr w:type="firstRow">
      <w:rPr>
        <w:b/>
        <w:bCs/>
        <w:color w:val="FFFFFF" w:themeColor="background1"/>
      </w:rPr>
      <w:tblPr/>
      <w:tcPr>
        <w:tcBorders>
          <w:top w:val="single" w:sz="4" w:space="0" w:color="40AFFF" w:themeColor="accent1"/>
          <w:left w:val="single" w:sz="4" w:space="0" w:color="40AFFF" w:themeColor="accent1"/>
          <w:bottom w:val="single" w:sz="4" w:space="0" w:color="40AFFF" w:themeColor="accent1"/>
          <w:right w:val="single" w:sz="4" w:space="0" w:color="40AFFF" w:themeColor="accent1"/>
          <w:insideH w:val="nil"/>
          <w:insideV w:val="nil"/>
        </w:tcBorders>
        <w:shd w:val="clear" w:color="auto" w:fill="40AFFF" w:themeFill="accent1"/>
      </w:tcPr>
    </w:tblStylePr>
    <w:tblStylePr w:type="lastRow">
      <w:rPr>
        <w:b/>
        <w:bCs/>
      </w:rPr>
      <w:tblPr/>
      <w:tcPr>
        <w:tcBorders>
          <w:top w:val="double" w:sz="4" w:space="0" w:color="40AFFF" w:themeColor="accent1"/>
        </w:tcBorders>
      </w:tcPr>
    </w:tblStylePr>
    <w:tblStylePr w:type="firstCol">
      <w:rPr>
        <w:b/>
        <w:bCs/>
      </w:rPr>
    </w:tblStylePr>
    <w:tblStylePr w:type="lastCol">
      <w:rPr>
        <w:b/>
        <w:bCs/>
      </w:rPr>
    </w:tblStylePr>
    <w:tblStylePr w:type="band1Vert">
      <w:tblPr/>
      <w:tcPr>
        <w:shd w:val="clear" w:color="auto" w:fill="D8EEFF" w:themeFill="accent1" w:themeFillTint="33"/>
      </w:tcPr>
    </w:tblStylePr>
    <w:tblStylePr w:type="band1Horz">
      <w:tblPr/>
      <w:tcPr>
        <w:shd w:val="clear" w:color="auto" w:fill="D8EEFF" w:themeFill="accent1" w:themeFillTint="33"/>
      </w:tcPr>
    </w:tblStylePr>
  </w:style>
  <w:style w:type="table" w:styleId="Tabellagriglia2">
    <w:name w:val="Grid Table 2"/>
    <w:basedOn w:val="Tabellanormale"/>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semplice-2">
    <w:name w:val="Plain Table 2"/>
    <w:basedOn w:val="Tabellanormale"/>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3-colore5">
    <w:name w:val="Grid Table 3 Accent 5"/>
    <w:basedOn w:val="Tabellanormale"/>
    <w:uiPriority w:val="48"/>
    <w:rsid w:val="00EF74E1"/>
    <w:pPr>
      <w:spacing w:line="240" w:lineRule="auto"/>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Tabellaelenco1chiara-colore4">
    <w:name w:val="List Table 1 Light Accent 4"/>
    <w:basedOn w:val="Tabellanormale"/>
    <w:uiPriority w:val="46"/>
    <w:rsid w:val="00EF74E1"/>
    <w:pPr>
      <w:spacing w:line="240" w:lineRule="auto"/>
    </w:pPr>
    <w:tblPr>
      <w:tblStyleRowBandSize w:val="1"/>
      <w:tblStyleColBandSize w:val="1"/>
    </w:tblPr>
    <w:tblStylePr w:type="firstRow">
      <w:rPr>
        <w:b/>
        <w:bCs/>
      </w:rPr>
      <w:tblPr/>
      <w:tcPr>
        <w:tcBorders>
          <w:bottom w:val="single" w:sz="4" w:space="0" w:color="91ABCA" w:themeColor="accent4" w:themeTint="99"/>
        </w:tcBorders>
      </w:tcPr>
    </w:tblStylePr>
    <w:tblStylePr w:type="lastRow">
      <w:rPr>
        <w:b/>
        <w:bCs/>
      </w:rPr>
      <w:tblPr/>
      <w:tcPr>
        <w:tcBorders>
          <w:top w:val="single" w:sz="4" w:space="0" w:color="91ABCA" w:themeColor="accent4" w:themeTint="99"/>
        </w:tcBorders>
      </w:tcPr>
    </w:tblStylePr>
    <w:tblStylePr w:type="firstCol">
      <w:rPr>
        <w:b/>
        <w:bCs/>
      </w:rPr>
    </w:tblStylePr>
    <w:tblStylePr w:type="lastCol">
      <w:rPr>
        <w:b/>
        <w:bCs/>
      </w:rPr>
    </w:tblStylePr>
    <w:tblStylePr w:type="band1Vert">
      <w:tblPr/>
      <w:tcPr>
        <w:shd w:val="clear" w:color="auto" w:fill="DAE2ED" w:themeFill="accent4" w:themeFillTint="33"/>
      </w:tcPr>
    </w:tblStylePr>
    <w:tblStylePr w:type="band1Horz">
      <w:tblPr/>
      <w:tcPr>
        <w:shd w:val="clear" w:color="auto" w:fill="DAE2ED" w:themeFill="accent4" w:themeFillTint="33"/>
      </w:tcPr>
    </w:tblStylePr>
  </w:style>
  <w:style w:type="table" w:styleId="Grigliatab3">
    <w:name w:val="Grid Table 3"/>
    <w:basedOn w:val="Tabellanormale"/>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llegamentoipertestuale">
    <w:name w:val="Hyperlink"/>
    <w:basedOn w:val="Carpredefinitoparagrafo"/>
    <w:uiPriority w:val="99"/>
    <w:unhideWhenUsed/>
    <w:rsid w:val="00F72A56"/>
    <w:rPr>
      <w:color w:val="005CA0" w:themeColor="accent1" w:themeShade="80"/>
      <w:u w:val="single"/>
    </w:rPr>
  </w:style>
  <w:style w:type="paragraph" w:styleId="Sommario1">
    <w:name w:val="toc 1"/>
    <w:basedOn w:val="Normale"/>
    <w:next w:val="Normale"/>
    <w:autoRedefine/>
    <w:uiPriority w:val="39"/>
    <w:unhideWhenUsed/>
    <w:rsid w:val="00E72942"/>
    <w:pPr>
      <w:tabs>
        <w:tab w:val="right" w:leader="dot" w:pos="7111"/>
      </w:tabs>
      <w:spacing w:after="100"/>
    </w:pPr>
    <w:rPr>
      <w:sz w:val="24"/>
    </w:rPr>
  </w:style>
  <w:style w:type="paragraph" w:styleId="Sommario3">
    <w:name w:val="toc 3"/>
    <w:basedOn w:val="Normale"/>
    <w:next w:val="Normale"/>
    <w:autoRedefine/>
    <w:uiPriority w:val="39"/>
    <w:unhideWhenUsed/>
    <w:rsid w:val="00E72942"/>
    <w:pPr>
      <w:spacing w:after="100"/>
      <w:ind w:left="440"/>
    </w:pPr>
    <w:rPr>
      <w:sz w:val="24"/>
    </w:rPr>
  </w:style>
  <w:style w:type="paragraph" w:styleId="Paragrafoelenco">
    <w:name w:val="List Paragraph"/>
    <w:basedOn w:val="Normale"/>
    <w:uiPriority w:val="34"/>
    <w:unhideWhenUsed/>
    <w:qFormat/>
    <w:rsid w:val="00D46219"/>
    <w:pPr>
      <w:ind w:left="720"/>
      <w:contextualSpacing/>
    </w:pPr>
    <w:rPr>
      <w:sz w:val="24"/>
    </w:rPr>
  </w:style>
  <w:style w:type="character" w:styleId="Menzionenonrisolta">
    <w:name w:val="Unresolved Mention"/>
    <w:basedOn w:val="Carpredefinitoparagrafo"/>
    <w:uiPriority w:val="99"/>
    <w:semiHidden/>
    <w:unhideWhenUsed/>
    <w:rsid w:val="00C02260"/>
    <w:rPr>
      <w:color w:val="605E5C"/>
      <w:shd w:val="clear" w:color="auto" w:fill="E1DFDD"/>
    </w:rPr>
  </w:style>
  <w:style w:type="character" w:styleId="Collegamentovisitato">
    <w:name w:val="FollowedHyperlink"/>
    <w:basedOn w:val="Carpredefinitoparagrafo"/>
    <w:uiPriority w:val="99"/>
    <w:semiHidden/>
    <w:unhideWhenUsed/>
    <w:rsid w:val="00C02260"/>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957873">
      <w:bodyDiv w:val="1"/>
      <w:marLeft w:val="0"/>
      <w:marRight w:val="0"/>
      <w:marTop w:val="0"/>
      <w:marBottom w:val="0"/>
      <w:divBdr>
        <w:top w:val="none" w:sz="0" w:space="0" w:color="auto"/>
        <w:left w:val="none" w:sz="0" w:space="0" w:color="auto"/>
        <w:bottom w:val="none" w:sz="0" w:space="0" w:color="auto"/>
        <w:right w:val="none" w:sz="0" w:space="0" w:color="auto"/>
      </w:divBdr>
    </w:div>
    <w:div w:id="159856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gitlab.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anaconda.com/what-is-anacond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t.com/en/evaluation-tools/steval-stlkt01v1.html" TargetMode="External"/><Relationship Id="rId25" Type="http://schemas.openxmlformats.org/officeDocument/2006/relationships/hyperlink" Target="https://github.com/Rush-er/Alternanza" TargetMode="External"/><Relationship Id="rId2" Type="http://schemas.openxmlformats.org/officeDocument/2006/relationships/numbering" Target="numbering.xml"/><Relationship Id="rId16" Type="http://schemas.openxmlformats.org/officeDocument/2006/relationships/hyperlink" Target="https://www.bluewind.it/" TargetMode="External"/><Relationship Id="rId20" Type="http://schemas.openxmlformats.org/officeDocument/2006/relationships/hyperlink" Target="https://keras.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fablabcfv.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ython.org/" TargetMode="External"/><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yperlink" Target="https://en.wikipedia.or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stackoverflow.com/tags/gitkraken/info"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is\Downloads\tf034441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C24D4B3D7C49AEB704CA3713D06547"/>
        <w:category>
          <w:name w:val="Generale"/>
          <w:gallery w:val="placeholder"/>
        </w:category>
        <w:types>
          <w:type w:val="bbPlcHdr"/>
        </w:types>
        <w:behaviors>
          <w:behavior w:val="content"/>
        </w:behaviors>
        <w:guid w:val="{C68A8AFB-2727-4E6A-93DB-E3AB49743017}"/>
      </w:docPartPr>
      <w:docPartBody>
        <w:p w:rsidR="009F4C00" w:rsidRDefault="00AC2688">
          <w:pPr>
            <w:pStyle w:val="7EC24D4B3D7C49AEB704CA3713D06547"/>
          </w:pPr>
          <w:r>
            <w:rPr>
              <w:lang w:bidi="it-IT"/>
            </w:rPr>
            <w:t>Un aspetto sempre ottimale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D06E222"/>
    <w:lvl w:ilvl="0">
      <w:start w:val="1"/>
      <w:numFmt w:val="bullet"/>
      <w:pStyle w:val="Puntoelenco"/>
      <w:lvlText w:val=""/>
      <w:lvlJc w:val="left"/>
      <w:pPr>
        <w:ind w:left="216" w:hanging="216"/>
      </w:pPr>
      <w:rPr>
        <w:rFonts w:ascii="Symbol" w:hAnsi="Symbol" w:hint="default"/>
        <w:color w:val="1F3864" w:themeColor="accent1" w:themeShade="80"/>
      </w:rPr>
    </w:lvl>
  </w:abstractNum>
  <w:num w:numId="1">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153"/>
    <w:rsid w:val="00166225"/>
    <w:rsid w:val="00724153"/>
    <w:rsid w:val="009F4C00"/>
    <w:rsid w:val="00AC2688"/>
    <w:rsid w:val="00B5034C"/>
    <w:rsid w:val="00FD22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62E92DCE2F1148CA96DB6D944CDCD30B">
    <w:name w:val="62E92DCE2F1148CA96DB6D944CDCD30B"/>
  </w:style>
  <w:style w:type="paragraph" w:customStyle="1" w:styleId="3E96C89BBD074217941567B1A09352B8">
    <w:name w:val="3E96C89BBD074217941567B1A09352B8"/>
  </w:style>
  <w:style w:type="paragraph" w:customStyle="1" w:styleId="0B4F36FF62744B6A9F87D301CBE04A53">
    <w:name w:val="0B4F36FF62744B6A9F87D301CBE04A53"/>
  </w:style>
  <w:style w:type="paragraph" w:customStyle="1" w:styleId="D7FBED882C5748DCA9B0B95B39D6717F">
    <w:name w:val="D7FBED882C5748DCA9B0B95B39D6717F"/>
  </w:style>
  <w:style w:type="paragraph" w:customStyle="1" w:styleId="86AC1BEEC92C4EF591B93793D3569F08">
    <w:name w:val="86AC1BEEC92C4EF591B93793D3569F08"/>
  </w:style>
  <w:style w:type="paragraph" w:customStyle="1" w:styleId="71491585D20F42D98326FC82AE4AC634">
    <w:name w:val="71491585D20F42D98326FC82AE4AC634"/>
  </w:style>
  <w:style w:type="paragraph" w:customStyle="1" w:styleId="9BC8B2AE52A04A87915A9213025658C7">
    <w:name w:val="9BC8B2AE52A04A87915A9213025658C7"/>
  </w:style>
  <w:style w:type="paragraph" w:styleId="Puntoelenco">
    <w:name w:val="List Bullet"/>
    <w:basedOn w:val="Normale"/>
    <w:uiPriority w:val="11"/>
    <w:qFormat/>
    <w:pPr>
      <w:numPr>
        <w:numId w:val="1"/>
      </w:numPr>
      <w:spacing w:before="120" w:after="0" w:line="264" w:lineRule="auto"/>
    </w:pPr>
    <w:rPr>
      <w:color w:val="44546A" w:themeColor="text2"/>
      <w:lang w:eastAsia="ja-JP"/>
    </w:rPr>
  </w:style>
  <w:style w:type="paragraph" w:customStyle="1" w:styleId="4BEFD5FAC0A4448DB34E9E8F469507B3">
    <w:name w:val="4BEFD5FAC0A4448DB34E9E8F469507B3"/>
  </w:style>
  <w:style w:type="paragraph" w:customStyle="1" w:styleId="D03B230C65CF4BD0857D152BBDD0BE70">
    <w:name w:val="D03B230C65CF4BD0857D152BBDD0BE70"/>
  </w:style>
  <w:style w:type="paragraph" w:customStyle="1" w:styleId="8CA3A33A947343BAA7EB9DB65CA313F3">
    <w:name w:val="8CA3A33A947343BAA7EB9DB65CA313F3"/>
  </w:style>
  <w:style w:type="paragraph" w:customStyle="1" w:styleId="191A81D131DC4BA8A677D3699007B5D2">
    <w:name w:val="191A81D131DC4BA8A677D3699007B5D2"/>
  </w:style>
  <w:style w:type="paragraph" w:customStyle="1" w:styleId="7E1434B832AF41ED93B15C736F577735">
    <w:name w:val="7E1434B832AF41ED93B15C736F577735"/>
  </w:style>
  <w:style w:type="paragraph" w:customStyle="1" w:styleId="0196D384ABE04591970DC172A1A1E870">
    <w:name w:val="0196D384ABE04591970DC172A1A1E870"/>
  </w:style>
  <w:style w:type="paragraph" w:customStyle="1" w:styleId="6D35EE30796E478CA68E2F81356E76B1">
    <w:name w:val="6D35EE30796E478CA68E2F81356E76B1"/>
  </w:style>
  <w:style w:type="paragraph" w:customStyle="1" w:styleId="7EC24D4B3D7C49AEB704CA3713D06547">
    <w:name w:val="7EC24D4B3D7C49AEB704CA3713D0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ersonalizzato 3">
      <a:dk1>
        <a:sysClr val="windowText" lastClr="000000"/>
      </a:dk1>
      <a:lt1>
        <a:sysClr val="window" lastClr="FFFFFF"/>
      </a:lt1>
      <a:dk2>
        <a:srgbClr val="444D26"/>
      </a:dk2>
      <a:lt2>
        <a:srgbClr val="FEFAC9"/>
      </a:lt2>
      <a:accent1>
        <a:srgbClr val="40AFFF"/>
      </a:accent1>
      <a:accent2>
        <a:srgbClr val="F3A447"/>
      </a:accent2>
      <a:accent3>
        <a:srgbClr val="E7BC29"/>
      </a:accent3>
      <a:accent4>
        <a:srgbClr val="4E74A3"/>
      </a:accent4>
      <a:accent5>
        <a:srgbClr val="9C85C0"/>
      </a:accent5>
      <a:accent6>
        <a:srgbClr val="0070C0"/>
      </a:accent6>
      <a:hlink>
        <a:srgbClr val="8E58B6"/>
      </a:hlink>
      <a:folHlink>
        <a:srgbClr val="7F6F6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2572A-8C17-4D9D-9A50-24F02A3C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tf03444177.dotx</Template>
  <TotalTime>3</TotalTime>
  <Pages>10</Pages>
  <Words>1986</Words>
  <Characters>11325</Characters>
  <Application>Microsoft Office Word</Application>
  <DocSecurity>0</DocSecurity>
  <Lines>94</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Matis Stocco</cp:lastModifiedBy>
  <cp:revision>3</cp:revision>
  <dcterms:created xsi:type="dcterms:W3CDTF">2018-10-18T21:08:00Z</dcterms:created>
  <dcterms:modified xsi:type="dcterms:W3CDTF">2018-10-18T21:10:00Z</dcterms:modified>
  <cp:contentStatus/>
</cp:coreProperties>
</file>